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5F621" w14:textId="31F00D24" w:rsidR="00760292" w:rsidRDefault="00760292" w:rsidP="00760292">
      <w:pPr>
        <w:pStyle w:val="Heading1"/>
        <w:spacing w:before="0" w:after="160" w:line="360" w:lineRule="auto"/>
      </w:pPr>
      <w:r>
        <w:t>AWS Architecture concept</w:t>
      </w:r>
    </w:p>
    <w:p w14:paraId="3D098252" w14:textId="3B06C4D7" w:rsidR="003E09DD" w:rsidRDefault="003E09DD" w:rsidP="003E09DD">
      <w:pPr>
        <w:pStyle w:val="Heading2"/>
      </w:pPr>
      <w:r w:rsidRPr="003E09DD">
        <w:t>Well Architected Framework</w:t>
      </w:r>
      <w:r>
        <w:t xml:space="preserve"> </w:t>
      </w:r>
      <w:r w:rsidRPr="003E09DD">
        <w:t>6 Pillars</w:t>
      </w:r>
    </w:p>
    <w:p w14:paraId="6582B057" w14:textId="77777777" w:rsidR="003E09DD" w:rsidRPr="003E09DD" w:rsidRDefault="003E09DD" w:rsidP="003E09DD">
      <w:pPr>
        <w:pStyle w:val="NormalIndent"/>
        <w:ind w:firstLine="360"/>
      </w:pPr>
      <w:r>
        <w:t>They are not something to balance, or trade-offs, they’re a synergy</w:t>
      </w:r>
    </w:p>
    <w:p w14:paraId="78766FC9" w14:textId="77777777" w:rsidR="003E09DD" w:rsidRDefault="003E09DD" w:rsidP="003E09DD">
      <w:pPr>
        <w:pStyle w:val="NormalIndent"/>
        <w:numPr>
          <w:ilvl w:val="0"/>
          <w:numId w:val="58"/>
        </w:numPr>
      </w:pPr>
      <w:r>
        <w:t>Operational Excellence</w:t>
      </w:r>
    </w:p>
    <w:p w14:paraId="347939C6" w14:textId="77777777" w:rsidR="003E09DD" w:rsidRDefault="003E09DD" w:rsidP="003E09DD">
      <w:pPr>
        <w:pStyle w:val="NormalIndent"/>
        <w:numPr>
          <w:ilvl w:val="0"/>
          <w:numId w:val="58"/>
        </w:numPr>
      </w:pPr>
      <w:r>
        <w:t>Security</w:t>
      </w:r>
    </w:p>
    <w:p w14:paraId="35D6ABE8" w14:textId="77777777" w:rsidR="003E09DD" w:rsidRDefault="003E09DD" w:rsidP="003E09DD">
      <w:pPr>
        <w:pStyle w:val="NormalIndent"/>
        <w:numPr>
          <w:ilvl w:val="0"/>
          <w:numId w:val="58"/>
        </w:numPr>
      </w:pPr>
      <w:r>
        <w:t>Reliability</w:t>
      </w:r>
    </w:p>
    <w:p w14:paraId="3EC0513F" w14:textId="77777777" w:rsidR="003E09DD" w:rsidRDefault="003E09DD" w:rsidP="003E09DD">
      <w:pPr>
        <w:pStyle w:val="NormalIndent"/>
        <w:numPr>
          <w:ilvl w:val="0"/>
          <w:numId w:val="58"/>
        </w:numPr>
      </w:pPr>
      <w:r>
        <w:t>Performance Efficiency</w:t>
      </w:r>
    </w:p>
    <w:p w14:paraId="07B5DD71" w14:textId="77777777" w:rsidR="003E09DD" w:rsidRDefault="003E09DD" w:rsidP="003E09DD">
      <w:pPr>
        <w:pStyle w:val="NormalIndent"/>
        <w:numPr>
          <w:ilvl w:val="0"/>
          <w:numId w:val="58"/>
        </w:numPr>
      </w:pPr>
      <w:r>
        <w:t>Cost Optimization</w:t>
      </w:r>
    </w:p>
    <w:p w14:paraId="09952E0A" w14:textId="28CAD0B8" w:rsidR="003E09DD" w:rsidRDefault="003E09DD" w:rsidP="003E09DD">
      <w:pPr>
        <w:pStyle w:val="NormalIndent"/>
        <w:numPr>
          <w:ilvl w:val="0"/>
          <w:numId w:val="58"/>
        </w:numPr>
      </w:pPr>
      <w:r>
        <w:t>Sustainability</w:t>
      </w:r>
    </w:p>
    <w:p w14:paraId="52D293E2" w14:textId="77777777" w:rsidR="003E09DD" w:rsidRPr="003E09DD" w:rsidRDefault="003E09DD" w:rsidP="003E09DD">
      <w:pPr>
        <w:pStyle w:val="Heading2"/>
      </w:pPr>
      <w:r w:rsidRPr="003E09DD">
        <w:t>AWS Well-Architected Tool</w:t>
      </w:r>
    </w:p>
    <w:p w14:paraId="7C8D5406" w14:textId="77777777" w:rsidR="003E09DD" w:rsidRDefault="003E09DD" w:rsidP="003E09DD">
      <w:pPr>
        <w:pStyle w:val="NormalIndent"/>
        <w:numPr>
          <w:ilvl w:val="0"/>
          <w:numId w:val="58"/>
        </w:numPr>
      </w:pPr>
      <w:r w:rsidRPr="003E09DD">
        <w:t>Free tool to review your architectures against the 6 pillars Well-Architected</w:t>
      </w:r>
    </w:p>
    <w:p w14:paraId="16BC8361" w14:textId="43F3D709" w:rsidR="003E09DD" w:rsidRPr="003E09DD" w:rsidRDefault="003E09DD" w:rsidP="003E09DD">
      <w:pPr>
        <w:pStyle w:val="NormalIndent"/>
        <w:ind w:left="720"/>
      </w:pPr>
      <w:r w:rsidRPr="003E09DD">
        <w:t>Framework and adopt architectural best practices</w:t>
      </w:r>
    </w:p>
    <w:p w14:paraId="0CE54C51" w14:textId="77777777" w:rsidR="003E09DD" w:rsidRDefault="003E09DD" w:rsidP="003E09DD">
      <w:pPr>
        <w:pStyle w:val="NormalIndent"/>
        <w:numPr>
          <w:ilvl w:val="0"/>
          <w:numId w:val="58"/>
        </w:numPr>
      </w:pPr>
      <w:r w:rsidRPr="003E09DD">
        <w:t>How does it work?</w:t>
      </w:r>
    </w:p>
    <w:p w14:paraId="61B27C72" w14:textId="77777777" w:rsidR="003E09DD" w:rsidRDefault="003E09DD" w:rsidP="003E09DD">
      <w:pPr>
        <w:pStyle w:val="NormalIndent"/>
        <w:numPr>
          <w:ilvl w:val="1"/>
          <w:numId w:val="58"/>
        </w:numPr>
      </w:pPr>
      <w:r w:rsidRPr="003E09DD">
        <w:t>Select your workload and answer questions</w:t>
      </w:r>
    </w:p>
    <w:p w14:paraId="7068A90B" w14:textId="77777777" w:rsidR="003E09DD" w:rsidRDefault="003E09DD" w:rsidP="003E09DD">
      <w:pPr>
        <w:pStyle w:val="NormalIndent"/>
        <w:numPr>
          <w:ilvl w:val="1"/>
          <w:numId w:val="58"/>
        </w:numPr>
      </w:pPr>
      <w:r w:rsidRPr="003E09DD">
        <w:t>Review your answers against the 6 pillars</w:t>
      </w:r>
    </w:p>
    <w:p w14:paraId="219FA735" w14:textId="4D9BE338" w:rsidR="003E09DD" w:rsidRPr="003E09DD" w:rsidRDefault="003E09DD" w:rsidP="003E09DD">
      <w:pPr>
        <w:pStyle w:val="NormalIndent"/>
        <w:numPr>
          <w:ilvl w:val="1"/>
          <w:numId w:val="58"/>
        </w:numPr>
      </w:pPr>
      <w:r w:rsidRPr="003E09DD">
        <w:t>Obtain advice: get videos and documentations, generate a report, see the results in a dashboard</w:t>
      </w:r>
    </w:p>
    <w:p w14:paraId="0728497C" w14:textId="3F35C19C" w:rsidR="003E09DD" w:rsidRPr="003E09DD" w:rsidRDefault="003E09DD" w:rsidP="003E09DD">
      <w:pPr>
        <w:pStyle w:val="NormalIndent"/>
        <w:numPr>
          <w:ilvl w:val="0"/>
          <w:numId w:val="58"/>
        </w:numPr>
      </w:pPr>
      <w:r w:rsidRPr="003E09DD">
        <w:t xml:space="preserve">Let’s have a look: </w:t>
      </w:r>
      <w:hyperlink r:id="rId8" w:history="1">
        <w:r w:rsidRPr="009E68A4">
          <w:rPr>
            <w:rStyle w:val="Hyperlink"/>
            <w:sz w:val="24"/>
          </w:rPr>
          <w:t>https://console.aws.amazon.com/wellarchitected</w:t>
        </w:r>
      </w:hyperlink>
    </w:p>
    <w:p w14:paraId="781F8147" w14:textId="77777777" w:rsidR="003E09DD" w:rsidRDefault="003E09DD" w:rsidP="003E09DD">
      <w:pPr>
        <w:pStyle w:val="NormalIndent"/>
        <w:ind w:left="360"/>
      </w:pPr>
    </w:p>
    <w:p w14:paraId="5C22DE15" w14:textId="1407539E" w:rsidR="003E09DD" w:rsidRDefault="003E09DD" w:rsidP="003E09DD">
      <w:pPr>
        <w:pStyle w:val="NormalIndent"/>
        <w:ind w:left="360"/>
      </w:pPr>
      <w:r>
        <w:t>We’ve explored the most important architectural patterns:</w:t>
      </w:r>
    </w:p>
    <w:p w14:paraId="6CC7FAFC" w14:textId="77777777" w:rsidR="003E09DD" w:rsidRDefault="003E09DD" w:rsidP="003E09DD">
      <w:pPr>
        <w:pStyle w:val="NormalIndent"/>
        <w:numPr>
          <w:ilvl w:val="0"/>
          <w:numId w:val="58"/>
        </w:numPr>
      </w:pPr>
      <w:r>
        <w:t>Classic: EC2, ELB, RDS, ElastiCache, etc…</w:t>
      </w:r>
    </w:p>
    <w:p w14:paraId="0B4A6D83" w14:textId="547D7A41" w:rsidR="003E09DD" w:rsidRDefault="003E09DD" w:rsidP="003E09DD">
      <w:pPr>
        <w:pStyle w:val="NormalIndent"/>
        <w:numPr>
          <w:ilvl w:val="0"/>
          <w:numId w:val="58"/>
        </w:numPr>
      </w:pPr>
      <w:r>
        <w:t>Serverless: S3, Lambda, DynamoDB, CloudFront, API Gateway, etc…</w:t>
      </w:r>
    </w:p>
    <w:p w14:paraId="352710EA" w14:textId="77777777" w:rsidR="003E09DD" w:rsidRDefault="003E09DD" w:rsidP="003E09DD">
      <w:pPr>
        <w:pStyle w:val="NormalIndent"/>
        <w:ind w:left="720"/>
      </w:pPr>
    </w:p>
    <w:p w14:paraId="415800DF" w14:textId="6527A839" w:rsidR="003E09DD" w:rsidRDefault="003E09DD" w:rsidP="003E09DD">
      <w:pPr>
        <w:pStyle w:val="NormalIndent"/>
        <w:ind w:left="360"/>
      </w:pPr>
      <w:r>
        <w:t>S</w:t>
      </w:r>
      <w:r>
        <w:t>ee more AWS architectures:</w:t>
      </w:r>
    </w:p>
    <w:p w14:paraId="4F79A35C" w14:textId="7003E027" w:rsidR="003E09DD" w:rsidRDefault="003E09DD" w:rsidP="003E09DD">
      <w:pPr>
        <w:pStyle w:val="NormalIndent"/>
        <w:numPr>
          <w:ilvl w:val="0"/>
          <w:numId w:val="58"/>
        </w:numPr>
      </w:pPr>
      <w:hyperlink r:id="rId9" w:history="1">
        <w:r w:rsidRPr="009E68A4">
          <w:rPr>
            <w:rStyle w:val="Hyperlink"/>
            <w:sz w:val="24"/>
          </w:rPr>
          <w:t>https://aws.amazon.com/architecture/</w:t>
        </w:r>
      </w:hyperlink>
    </w:p>
    <w:p w14:paraId="38DC3FB8" w14:textId="31421703" w:rsidR="003E09DD" w:rsidRDefault="003E09DD" w:rsidP="003E09DD">
      <w:pPr>
        <w:pStyle w:val="NormalIndent"/>
        <w:numPr>
          <w:ilvl w:val="0"/>
          <w:numId w:val="58"/>
        </w:numPr>
      </w:pPr>
      <w:r>
        <w:t>https://aws.amazon.com/solutions/</w:t>
      </w:r>
    </w:p>
    <w:p w14:paraId="70FF893F" w14:textId="77777777" w:rsidR="00760292" w:rsidRDefault="00760292" w:rsidP="00837CA1"/>
    <w:p w14:paraId="5F909CFB" w14:textId="77777777" w:rsidR="00760292" w:rsidRDefault="00760292" w:rsidP="00837CA1"/>
    <w:p w14:paraId="2D9D627F" w14:textId="77777777" w:rsidR="00760292" w:rsidRDefault="00760292" w:rsidP="00837CA1"/>
    <w:p w14:paraId="4C2B1044" w14:textId="77777777" w:rsidR="00760292" w:rsidRDefault="00760292" w:rsidP="00837CA1"/>
    <w:p w14:paraId="67736E77" w14:textId="77777777" w:rsidR="00760292" w:rsidRDefault="00760292" w:rsidP="00837CA1"/>
    <w:p w14:paraId="0C619787" w14:textId="77777777" w:rsidR="00760292" w:rsidRDefault="00760292" w:rsidP="00837CA1"/>
    <w:p w14:paraId="4612F5AC" w14:textId="77777777" w:rsidR="00760292" w:rsidRDefault="00760292" w:rsidP="00837CA1"/>
    <w:p w14:paraId="01C1A90C" w14:textId="77777777" w:rsidR="00760292" w:rsidRDefault="00760292" w:rsidP="00837CA1"/>
    <w:p w14:paraId="7FF01A03" w14:textId="2B428F7A" w:rsidR="00760292" w:rsidRDefault="00760292" w:rsidP="007D6D88">
      <w:pPr>
        <w:pStyle w:val="Heading1"/>
        <w:spacing w:before="0" w:after="160" w:line="360" w:lineRule="auto"/>
      </w:pPr>
      <w:r>
        <w:lastRenderedPageBreak/>
        <w:t>AWS Architechture Example</w:t>
      </w:r>
    </w:p>
    <w:p w14:paraId="3352304F" w14:textId="77777777" w:rsidR="003E09DD" w:rsidRDefault="003E09DD" w:rsidP="003E09DD">
      <w:pPr>
        <w:pStyle w:val="Heading2"/>
      </w:pPr>
      <w:r w:rsidRPr="00837CA1">
        <w:t>Typical architecture: Web App 3-tier</w:t>
      </w:r>
    </w:p>
    <w:p w14:paraId="1141BAD4" w14:textId="77777777" w:rsidR="003E09DD" w:rsidRDefault="003E09DD" w:rsidP="003E09DD">
      <w:r>
        <w:rPr>
          <w:noProof/>
        </w:rPr>
        <w:drawing>
          <wp:inline distT="0" distB="0" distL="0" distR="0" wp14:anchorId="11D4FCCD" wp14:editId="32F3085C">
            <wp:extent cx="5876290" cy="2981960"/>
            <wp:effectExtent l="0" t="0" r="0" b="8890"/>
            <wp:docPr id="785308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0074" w14:textId="77777777" w:rsidR="003E09DD" w:rsidRDefault="003E09DD" w:rsidP="003E09DD"/>
    <w:p w14:paraId="6B8326C6" w14:textId="77777777" w:rsidR="003E09DD" w:rsidRDefault="003E09DD" w:rsidP="003E09DD">
      <w:pPr>
        <w:pStyle w:val="Heading3"/>
      </w:pPr>
      <w:r w:rsidRPr="00760292">
        <w:t>Web Server Tier</w:t>
      </w:r>
    </w:p>
    <w:p w14:paraId="21736275" w14:textId="77777777" w:rsidR="003E09DD" w:rsidRDefault="003E09DD" w:rsidP="003E09DD">
      <w:pPr>
        <w:ind w:left="0"/>
      </w:pPr>
      <w:r w:rsidRPr="00760292">
        <w:rPr>
          <w:noProof/>
        </w:rPr>
        <w:drawing>
          <wp:inline distT="0" distB="0" distL="0" distR="0" wp14:anchorId="30947AA1" wp14:editId="4B3137B9">
            <wp:extent cx="4595854" cy="3560483"/>
            <wp:effectExtent l="0" t="0" r="0" b="1905"/>
            <wp:docPr id="185672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3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155" cy="35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E4F7" w14:textId="77777777" w:rsidR="003E09DD" w:rsidRDefault="003E09DD" w:rsidP="003E09DD"/>
    <w:p w14:paraId="0520B5FF" w14:textId="77777777" w:rsidR="003E09DD" w:rsidRDefault="003E09DD" w:rsidP="003E09DD"/>
    <w:p w14:paraId="52F29814" w14:textId="77777777" w:rsidR="003E09DD" w:rsidRDefault="003E09DD" w:rsidP="003E09DD"/>
    <w:p w14:paraId="3FC12A0E" w14:textId="77777777" w:rsidR="003E09DD" w:rsidRDefault="003E09DD" w:rsidP="003E09DD">
      <w:pPr>
        <w:pStyle w:val="Heading3"/>
      </w:pPr>
      <w:r>
        <w:lastRenderedPageBreak/>
        <w:t xml:space="preserve">Worker </w:t>
      </w:r>
      <w:r w:rsidRPr="00760292">
        <w:t>Tier</w:t>
      </w:r>
    </w:p>
    <w:p w14:paraId="70773F6A" w14:textId="77777777" w:rsidR="003E09DD" w:rsidRDefault="003E09DD" w:rsidP="003E09DD">
      <w:r w:rsidRPr="003E09DD">
        <w:drawing>
          <wp:inline distT="0" distB="0" distL="0" distR="0" wp14:anchorId="3A3387C1" wp14:editId="65EBBEE5">
            <wp:extent cx="5553850" cy="4096322"/>
            <wp:effectExtent l="0" t="0" r="0" b="0"/>
            <wp:docPr id="206434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48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A7AA" w14:textId="77777777" w:rsidR="003E09DD" w:rsidRDefault="003E09DD" w:rsidP="003E09DD"/>
    <w:p w14:paraId="5170C5CE" w14:textId="1021E8E4" w:rsidR="007D6D88" w:rsidRDefault="00B71F02" w:rsidP="00760292">
      <w:pPr>
        <w:pStyle w:val="Heading2"/>
      </w:pPr>
      <w:r w:rsidRPr="00B71F02">
        <w:t>Stateless web app: What time is it?</w:t>
      </w:r>
    </w:p>
    <w:p w14:paraId="3CFC3930" w14:textId="690617FF" w:rsidR="00396D73" w:rsidRDefault="00396D73" w:rsidP="00396D73">
      <w:pPr>
        <w:pStyle w:val="ListParagraph"/>
        <w:numPr>
          <w:ilvl w:val="0"/>
          <w:numId w:val="53"/>
        </w:numPr>
        <w:ind w:left="360"/>
      </w:pPr>
      <w:r>
        <w:t>WhatIsTheTime.com allows people to know what time it is</w:t>
      </w:r>
    </w:p>
    <w:p w14:paraId="332AAF45" w14:textId="63600754" w:rsidR="00396D73" w:rsidRDefault="00396D73" w:rsidP="00396D73">
      <w:pPr>
        <w:pStyle w:val="ListParagraph"/>
        <w:numPr>
          <w:ilvl w:val="0"/>
          <w:numId w:val="53"/>
        </w:numPr>
        <w:ind w:left="360"/>
      </w:pPr>
      <w:r>
        <w:t>We don’t need a database</w:t>
      </w:r>
    </w:p>
    <w:p w14:paraId="0792B2D3" w14:textId="243673BF" w:rsidR="00396D73" w:rsidRDefault="00396D73" w:rsidP="00396D73">
      <w:pPr>
        <w:pStyle w:val="ListParagraph"/>
        <w:numPr>
          <w:ilvl w:val="0"/>
          <w:numId w:val="53"/>
        </w:numPr>
        <w:ind w:left="360"/>
      </w:pPr>
      <w:r>
        <w:t>We want to start small and can accept downtime</w:t>
      </w:r>
    </w:p>
    <w:p w14:paraId="6814C128" w14:textId="32865FE9" w:rsidR="00396D73" w:rsidRPr="00396D73" w:rsidRDefault="00396D73" w:rsidP="00396D73">
      <w:pPr>
        <w:pStyle w:val="ListParagraph"/>
        <w:numPr>
          <w:ilvl w:val="0"/>
          <w:numId w:val="53"/>
        </w:numPr>
        <w:ind w:left="360"/>
      </w:pPr>
      <w:r>
        <w:t>We want to fully scale vertically and horizontally, no downtime</w:t>
      </w:r>
    </w:p>
    <w:p w14:paraId="5EF66BCB" w14:textId="15C4DD33" w:rsidR="007D6D88" w:rsidRDefault="00B71F02" w:rsidP="00760292">
      <w:pPr>
        <w:pStyle w:val="Heading3"/>
      </w:pPr>
      <w:r w:rsidRPr="00B71F02">
        <w:t>Scaling horizontally, with an auto-scaling group</w:t>
      </w:r>
    </w:p>
    <w:p w14:paraId="672721CF" w14:textId="171ABC25" w:rsidR="00B71F02" w:rsidRDefault="00B71F02" w:rsidP="009A0CD7">
      <w:pPr>
        <w:pStyle w:val="NormalIndent"/>
      </w:pPr>
      <w:r w:rsidRPr="00B71F02">
        <w:rPr>
          <w:noProof/>
        </w:rPr>
        <w:drawing>
          <wp:inline distT="0" distB="0" distL="0" distR="0" wp14:anchorId="77B0975A" wp14:editId="202A71BA">
            <wp:extent cx="5926584" cy="2512612"/>
            <wp:effectExtent l="0" t="0" r="0" b="2540"/>
            <wp:docPr id="113759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8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42" cy="25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6C3C" w14:textId="77777777" w:rsidR="00B71F02" w:rsidRPr="00B71F02" w:rsidRDefault="00B71F02" w:rsidP="009A0CD7">
      <w:pPr>
        <w:pStyle w:val="NormalIndent"/>
      </w:pPr>
    </w:p>
    <w:p w14:paraId="6AFB3511" w14:textId="5AF7934C" w:rsidR="007D6D88" w:rsidRDefault="00B71F02" w:rsidP="00760292">
      <w:pPr>
        <w:pStyle w:val="Heading3"/>
      </w:pPr>
      <w:r w:rsidRPr="00B71F02">
        <w:lastRenderedPageBreak/>
        <w:t>Making our app multi-AZ</w:t>
      </w:r>
    </w:p>
    <w:p w14:paraId="3DB341C0" w14:textId="545C5033" w:rsidR="007D6D88" w:rsidRDefault="00B71F02" w:rsidP="00B71F02">
      <w:pPr>
        <w:spacing w:line="360" w:lineRule="auto"/>
        <w:ind w:left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ECF1577" wp14:editId="743946C1">
            <wp:extent cx="5867400" cy="3143250"/>
            <wp:effectExtent l="0" t="0" r="0" b="0"/>
            <wp:docPr id="51623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CEC1" w14:textId="77777777" w:rsidR="00B71F02" w:rsidRDefault="00B71F02" w:rsidP="007D6D88">
      <w:pPr>
        <w:spacing w:line="360" w:lineRule="auto"/>
        <w:jc w:val="center"/>
        <w:rPr>
          <w:szCs w:val="24"/>
        </w:rPr>
      </w:pPr>
    </w:p>
    <w:p w14:paraId="5EA1E414" w14:textId="0ACE513E" w:rsidR="00B71F02" w:rsidRDefault="00B71F02" w:rsidP="00760292">
      <w:pPr>
        <w:pStyle w:val="Heading3"/>
      </w:pPr>
      <w:r w:rsidRPr="00B71F02">
        <w:t>Minimum 2 AZ =&gt; Let’s reserve capacity</w:t>
      </w:r>
    </w:p>
    <w:p w14:paraId="0ADF33F4" w14:textId="43BE077C" w:rsidR="007D6D88" w:rsidRDefault="00B71F02" w:rsidP="00B71F02">
      <w:pPr>
        <w:spacing w:line="360" w:lineRule="auto"/>
        <w:ind w:left="0"/>
        <w:rPr>
          <w:szCs w:val="24"/>
        </w:rPr>
      </w:pPr>
      <w:r w:rsidRPr="00B71F02">
        <w:rPr>
          <w:noProof/>
          <w:szCs w:val="24"/>
        </w:rPr>
        <w:drawing>
          <wp:inline distT="0" distB="0" distL="0" distR="0" wp14:anchorId="6C31FA55" wp14:editId="68D29198">
            <wp:extent cx="5916295" cy="3134995"/>
            <wp:effectExtent l="0" t="0" r="8255" b="8255"/>
            <wp:docPr id="176747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76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3295" w14:textId="77777777" w:rsidR="00396D73" w:rsidRDefault="00396D73" w:rsidP="009A0CD7">
      <w:pPr>
        <w:pStyle w:val="NormalIndent"/>
      </w:pPr>
    </w:p>
    <w:p w14:paraId="53E45034" w14:textId="77777777" w:rsidR="00396D73" w:rsidRDefault="00396D73" w:rsidP="009A0CD7">
      <w:pPr>
        <w:pStyle w:val="NormalIndent"/>
      </w:pPr>
    </w:p>
    <w:p w14:paraId="34CDC78E" w14:textId="77777777" w:rsidR="009764F0" w:rsidRDefault="009764F0" w:rsidP="009A0CD7">
      <w:pPr>
        <w:pStyle w:val="NormalIndent"/>
      </w:pPr>
    </w:p>
    <w:p w14:paraId="61A0665F" w14:textId="77777777" w:rsidR="009764F0" w:rsidRDefault="009764F0" w:rsidP="009A0CD7">
      <w:pPr>
        <w:pStyle w:val="NormalIndent"/>
      </w:pPr>
    </w:p>
    <w:p w14:paraId="28B4FCDD" w14:textId="77777777" w:rsidR="009764F0" w:rsidRDefault="009764F0" w:rsidP="009A0CD7">
      <w:pPr>
        <w:pStyle w:val="NormalIndent"/>
      </w:pPr>
    </w:p>
    <w:p w14:paraId="64C91C29" w14:textId="77777777" w:rsidR="009764F0" w:rsidRDefault="009764F0" w:rsidP="009A0CD7">
      <w:pPr>
        <w:pStyle w:val="NormalIndent"/>
      </w:pPr>
    </w:p>
    <w:p w14:paraId="42677F31" w14:textId="77777777" w:rsidR="009764F0" w:rsidRDefault="009764F0" w:rsidP="009A0CD7">
      <w:pPr>
        <w:pStyle w:val="NormalIndent"/>
      </w:pPr>
    </w:p>
    <w:p w14:paraId="3FC0D27D" w14:textId="77777777" w:rsidR="009764F0" w:rsidRDefault="009764F0" w:rsidP="009A0CD7">
      <w:pPr>
        <w:pStyle w:val="NormalIndent"/>
      </w:pPr>
    </w:p>
    <w:p w14:paraId="3D95267E" w14:textId="77777777" w:rsidR="009764F0" w:rsidRDefault="009764F0" w:rsidP="009A0CD7">
      <w:pPr>
        <w:pStyle w:val="NormalIndent"/>
      </w:pPr>
    </w:p>
    <w:p w14:paraId="7993C05D" w14:textId="77777777" w:rsidR="009764F0" w:rsidRDefault="009764F0" w:rsidP="009A0CD7">
      <w:pPr>
        <w:pStyle w:val="NormalIndent"/>
      </w:pPr>
    </w:p>
    <w:p w14:paraId="3BEF9D67" w14:textId="77777777" w:rsidR="009764F0" w:rsidRDefault="009764F0" w:rsidP="009A0CD7">
      <w:pPr>
        <w:pStyle w:val="NormalIndent"/>
      </w:pPr>
    </w:p>
    <w:p w14:paraId="3CE30651" w14:textId="77777777" w:rsidR="009764F0" w:rsidRDefault="009764F0" w:rsidP="009A0CD7">
      <w:pPr>
        <w:pStyle w:val="NormalIndent"/>
      </w:pPr>
    </w:p>
    <w:p w14:paraId="0D079A23" w14:textId="77777777" w:rsidR="009764F0" w:rsidRDefault="009764F0" w:rsidP="009A0CD7">
      <w:pPr>
        <w:pStyle w:val="NormalIndent"/>
      </w:pPr>
    </w:p>
    <w:p w14:paraId="580C7F06" w14:textId="77777777" w:rsidR="009764F0" w:rsidRDefault="009764F0" w:rsidP="009A0CD7">
      <w:pPr>
        <w:pStyle w:val="NormalIndent"/>
      </w:pPr>
    </w:p>
    <w:p w14:paraId="17BCF5DE" w14:textId="77777777" w:rsidR="009764F0" w:rsidRDefault="009764F0" w:rsidP="009A0CD7">
      <w:pPr>
        <w:pStyle w:val="NormalIndent"/>
      </w:pPr>
    </w:p>
    <w:p w14:paraId="3FD46FA3" w14:textId="77777777" w:rsidR="009764F0" w:rsidRDefault="009764F0" w:rsidP="009A0CD7">
      <w:pPr>
        <w:pStyle w:val="NormalIndent"/>
      </w:pPr>
    </w:p>
    <w:p w14:paraId="552159DB" w14:textId="77777777" w:rsidR="009764F0" w:rsidRDefault="009764F0" w:rsidP="009A0CD7">
      <w:pPr>
        <w:pStyle w:val="NormalIndent"/>
      </w:pPr>
    </w:p>
    <w:p w14:paraId="2057CAF3" w14:textId="77777777" w:rsidR="009764F0" w:rsidRDefault="009764F0" w:rsidP="009A0CD7">
      <w:pPr>
        <w:pStyle w:val="NormalIndent"/>
      </w:pPr>
    </w:p>
    <w:p w14:paraId="36722655" w14:textId="77777777" w:rsidR="009764F0" w:rsidRDefault="009764F0" w:rsidP="009A0CD7">
      <w:pPr>
        <w:pStyle w:val="NormalIndent"/>
      </w:pPr>
    </w:p>
    <w:p w14:paraId="46070F91" w14:textId="77777777" w:rsidR="009764F0" w:rsidRDefault="009764F0" w:rsidP="009A0CD7">
      <w:pPr>
        <w:pStyle w:val="NormalIndent"/>
      </w:pPr>
    </w:p>
    <w:p w14:paraId="0B73A32F" w14:textId="5332F1E0" w:rsidR="00396D73" w:rsidRDefault="00396D73" w:rsidP="00760292">
      <w:pPr>
        <w:pStyle w:val="Heading2"/>
      </w:pPr>
      <w:r w:rsidRPr="00396D73">
        <w:t>Stateful Web App: MyClothes.com</w:t>
      </w:r>
    </w:p>
    <w:p w14:paraId="2B3F7A85" w14:textId="7C1E4877" w:rsidR="00396D73" w:rsidRDefault="00396D73" w:rsidP="00396D73">
      <w:pPr>
        <w:pStyle w:val="ListParagraph"/>
        <w:numPr>
          <w:ilvl w:val="0"/>
          <w:numId w:val="55"/>
        </w:numPr>
        <w:ind w:left="360"/>
      </w:pPr>
      <w:r>
        <w:t>MyClothes.com allows people to buy clothes online.</w:t>
      </w:r>
    </w:p>
    <w:p w14:paraId="3D4C06AD" w14:textId="0FD4A0B6" w:rsidR="00396D73" w:rsidRDefault="00396D73" w:rsidP="00396D73">
      <w:pPr>
        <w:pStyle w:val="ListParagraph"/>
        <w:numPr>
          <w:ilvl w:val="0"/>
          <w:numId w:val="55"/>
        </w:numPr>
        <w:ind w:left="360"/>
      </w:pPr>
      <w:r>
        <w:t>There’s a shopping cart</w:t>
      </w:r>
    </w:p>
    <w:p w14:paraId="28A8E3D4" w14:textId="55C0C0B6" w:rsidR="00396D73" w:rsidRDefault="00396D73" w:rsidP="00396D73">
      <w:pPr>
        <w:pStyle w:val="ListParagraph"/>
        <w:numPr>
          <w:ilvl w:val="0"/>
          <w:numId w:val="55"/>
        </w:numPr>
        <w:ind w:left="360"/>
      </w:pPr>
      <w:r>
        <w:t>Our website is having hundreds of users at the same time</w:t>
      </w:r>
    </w:p>
    <w:p w14:paraId="128F89AA" w14:textId="392857C3" w:rsidR="00396D73" w:rsidRDefault="00396D73" w:rsidP="00396D73">
      <w:pPr>
        <w:pStyle w:val="ListParagraph"/>
        <w:numPr>
          <w:ilvl w:val="0"/>
          <w:numId w:val="55"/>
        </w:numPr>
        <w:ind w:left="360"/>
      </w:pPr>
      <w:r>
        <w:t>We need to scale, maintain horizontal scalability and keep our web application as stateless as possible</w:t>
      </w:r>
    </w:p>
    <w:p w14:paraId="27A1056B" w14:textId="5A505F79" w:rsidR="00396D73" w:rsidRDefault="00396D73" w:rsidP="00396D73">
      <w:pPr>
        <w:pStyle w:val="ListParagraph"/>
        <w:numPr>
          <w:ilvl w:val="0"/>
          <w:numId w:val="55"/>
        </w:numPr>
        <w:ind w:left="360"/>
      </w:pPr>
      <w:r>
        <w:t>Users should not lose their shopping cart</w:t>
      </w:r>
    </w:p>
    <w:p w14:paraId="7DC94169" w14:textId="2677630B" w:rsidR="00396D73" w:rsidRPr="00396D73" w:rsidRDefault="00396D73" w:rsidP="00396D73">
      <w:pPr>
        <w:pStyle w:val="ListParagraph"/>
        <w:numPr>
          <w:ilvl w:val="0"/>
          <w:numId w:val="55"/>
        </w:numPr>
        <w:ind w:left="360"/>
      </w:pPr>
      <w:r>
        <w:t>Users should have their details (address, etc) in a database</w:t>
      </w:r>
    </w:p>
    <w:p w14:paraId="52926421" w14:textId="11996E1B" w:rsidR="008E4E8B" w:rsidRDefault="008E4E8B" w:rsidP="00760292">
      <w:pPr>
        <w:pStyle w:val="Heading3"/>
      </w:pPr>
      <w:r>
        <w:lastRenderedPageBreak/>
        <w:t>Introduce Stickiness (Session Affinity)</w:t>
      </w:r>
    </w:p>
    <w:p w14:paraId="6B50A43E" w14:textId="608E430B" w:rsidR="008E4E8B" w:rsidRDefault="009764F0" w:rsidP="009A0CD7">
      <w:pPr>
        <w:pStyle w:val="NormalIndent"/>
      </w:pPr>
      <w:r>
        <w:rPr>
          <w:noProof/>
        </w:rPr>
        <w:drawing>
          <wp:inline distT="0" distB="0" distL="0" distR="0" wp14:anchorId="3E1DA3D5" wp14:editId="608B7181">
            <wp:extent cx="5908040" cy="3569970"/>
            <wp:effectExtent l="0" t="0" r="0" b="0"/>
            <wp:docPr id="273504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7552" w14:textId="77777777" w:rsidR="008E4E8B" w:rsidRDefault="008E4E8B" w:rsidP="009A0CD7">
      <w:pPr>
        <w:pStyle w:val="NormalIndent"/>
      </w:pPr>
    </w:p>
    <w:p w14:paraId="6DD5DA7C" w14:textId="1ACB10A9" w:rsidR="009764F0" w:rsidRDefault="009764F0" w:rsidP="00760292">
      <w:pPr>
        <w:pStyle w:val="Heading3"/>
      </w:pPr>
      <w:r w:rsidRPr="009764F0">
        <w:t>Scaling Reads (Alternative) – Lazy Loading</w:t>
      </w:r>
    </w:p>
    <w:p w14:paraId="4173F85A" w14:textId="420688C0" w:rsidR="009764F0" w:rsidRDefault="009764F0" w:rsidP="009A0CD7">
      <w:pPr>
        <w:pStyle w:val="NormalIndent"/>
      </w:pPr>
      <w:r>
        <w:rPr>
          <w:noProof/>
        </w:rPr>
        <w:drawing>
          <wp:inline distT="0" distB="0" distL="0" distR="0" wp14:anchorId="17A33F99" wp14:editId="47AFE58F">
            <wp:extent cx="5916295" cy="2708275"/>
            <wp:effectExtent l="0" t="0" r="8255" b="0"/>
            <wp:docPr id="1991087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66CE" w14:textId="77777777" w:rsidR="009764F0" w:rsidRDefault="009764F0" w:rsidP="009A0CD7">
      <w:pPr>
        <w:pStyle w:val="NormalIndent"/>
      </w:pPr>
    </w:p>
    <w:p w14:paraId="4562A030" w14:textId="49EC7106" w:rsidR="009764F0" w:rsidRDefault="009764F0" w:rsidP="00760292">
      <w:pPr>
        <w:pStyle w:val="Heading3"/>
      </w:pPr>
      <w:r w:rsidRPr="009764F0">
        <w:t>Security Groups</w:t>
      </w:r>
    </w:p>
    <w:p w14:paraId="77D7617E" w14:textId="77777777" w:rsidR="009764F0" w:rsidRDefault="009764F0" w:rsidP="009A0CD7">
      <w:pPr>
        <w:pStyle w:val="NormalIndent"/>
      </w:pPr>
    </w:p>
    <w:p w14:paraId="272AD981" w14:textId="3A2FABD0" w:rsidR="009764F0" w:rsidRDefault="009764F0" w:rsidP="009A0CD7">
      <w:pPr>
        <w:pStyle w:val="NormalIndent"/>
      </w:pPr>
      <w:r w:rsidRPr="009764F0">
        <w:rPr>
          <w:noProof/>
        </w:rPr>
        <w:lastRenderedPageBreak/>
        <w:drawing>
          <wp:inline distT="0" distB="0" distL="0" distR="0" wp14:anchorId="51DF1F4E" wp14:editId="1FCAF09D">
            <wp:extent cx="5916295" cy="2600325"/>
            <wp:effectExtent l="0" t="0" r="8255" b="9525"/>
            <wp:docPr id="144791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4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9C7A" w14:textId="77777777" w:rsidR="009764F0" w:rsidRDefault="009764F0" w:rsidP="009A0CD7">
      <w:pPr>
        <w:pStyle w:val="NormalIndent"/>
      </w:pPr>
    </w:p>
    <w:p w14:paraId="134F2D60" w14:textId="77777777" w:rsidR="009764F0" w:rsidRDefault="009764F0" w:rsidP="009A0CD7">
      <w:pPr>
        <w:pStyle w:val="NormalIndent"/>
      </w:pPr>
    </w:p>
    <w:p w14:paraId="2BCEE7E4" w14:textId="77777777" w:rsidR="009764F0" w:rsidRDefault="009764F0" w:rsidP="009A0CD7">
      <w:pPr>
        <w:pStyle w:val="NormalIndent"/>
      </w:pPr>
    </w:p>
    <w:p w14:paraId="73D1704D" w14:textId="77777777" w:rsidR="009764F0" w:rsidRDefault="009764F0" w:rsidP="009A0CD7">
      <w:pPr>
        <w:pStyle w:val="NormalIndent"/>
      </w:pPr>
    </w:p>
    <w:p w14:paraId="34029FE5" w14:textId="77777777" w:rsidR="009764F0" w:rsidRDefault="009764F0" w:rsidP="009A0CD7">
      <w:pPr>
        <w:pStyle w:val="NormalIndent"/>
      </w:pPr>
    </w:p>
    <w:p w14:paraId="60E227A3" w14:textId="77777777" w:rsidR="009764F0" w:rsidRDefault="009764F0" w:rsidP="009A0CD7">
      <w:pPr>
        <w:pStyle w:val="NormalIndent"/>
      </w:pPr>
    </w:p>
    <w:p w14:paraId="26507D47" w14:textId="77777777" w:rsidR="009764F0" w:rsidRDefault="009764F0" w:rsidP="009A0CD7">
      <w:pPr>
        <w:pStyle w:val="NormalIndent"/>
      </w:pPr>
    </w:p>
    <w:p w14:paraId="455D173A" w14:textId="037EFF04" w:rsidR="009764F0" w:rsidRDefault="009764F0" w:rsidP="00760292">
      <w:pPr>
        <w:pStyle w:val="Heading2"/>
      </w:pPr>
      <w:r w:rsidRPr="009764F0">
        <w:t>Stateful Web App: MyWordPress.com</w:t>
      </w:r>
    </w:p>
    <w:p w14:paraId="555D934B" w14:textId="004DF8FF" w:rsidR="009764F0" w:rsidRDefault="009764F0" w:rsidP="009764F0">
      <w:pPr>
        <w:pStyle w:val="ListParagraph"/>
        <w:numPr>
          <w:ilvl w:val="1"/>
          <w:numId w:val="57"/>
        </w:numPr>
        <w:ind w:left="540"/>
      </w:pPr>
      <w:r>
        <w:t>We are trying to create a fully scalable WordPress website</w:t>
      </w:r>
    </w:p>
    <w:p w14:paraId="01E88AE7" w14:textId="0855F3BF" w:rsidR="009764F0" w:rsidRDefault="009764F0" w:rsidP="009764F0">
      <w:pPr>
        <w:pStyle w:val="ListParagraph"/>
        <w:numPr>
          <w:ilvl w:val="1"/>
          <w:numId w:val="57"/>
        </w:numPr>
        <w:ind w:left="540"/>
      </w:pPr>
      <w:r>
        <w:t>We want that website to access and correctly display picture uploads</w:t>
      </w:r>
    </w:p>
    <w:p w14:paraId="2C5F6AFA" w14:textId="70BDED80" w:rsidR="009764F0" w:rsidRPr="009764F0" w:rsidRDefault="009764F0" w:rsidP="009764F0">
      <w:pPr>
        <w:pStyle w:val="ListParagraph"/>
        <w:numPr>
          <w:ilvl w:val="1"/>
          <w:numId w:val="57"/>
        </w:numPr>
        <w:ind w:left="540"/>
      </w:pPr>
      <w:r>
        <w:t>Our user data, and the blog content should be stored in a MySQL database.</w:t>
      </w:r>
    </w:p>
    <w:p w14:paraId="17A3C4A2" w14:textId="32ED9026" w:rsidR="009764F0" w:rsidRDefault="009A0CD7" w:rsidP="00760292">
      <w:pPr>
        <w:pStyle w:val="Heading3"/>
      </w:pPr>
      <w:r w:rsidRPr="009A0CD7">
        <w:t>Scaling with Aurora: Multi AZ &amp; Read Replicas</w:t>
      </w:r>
    </w:p>
    <w:p w14:paraId="459D717B" w14:textId="32383AAF" w:rsidR="009A0CD7" w:rsidRDefault="009A0CD7" w:rsidP="009A0CD7">
      <w:pPr>
        <w:pStyle w:val="NormalIndent"/>
      </w:pPr>
      <w:r w:rsidRPr="009A0CD7">
        <w:rPr>
          <w:noProof/>
        </w:rPr>
        <w:drawing>
          <wp:inline distT="0" distB="0" distL="0" distR="0" wp14:anchorId="32300C8A" wp14:editId="111C1518">
            <wp:extent cx="5916295" cy="2681605"/>
            <wp:effectExtent l="0" t="0" r="8255" b="4445"/>
            <wp:docPr id="121003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31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4C9C" w14:textId="753AF558" w:rsidR="00717C63" w:rsidRDefault="00717C63" w:rsidP="00760292">
      <w:pPr>
        <w:pStyle w:val="Heading3"/>
      </w:pPr>
      <w:r w:rsidRPr="00717C63">
        <w:lastRenderedPageBreak/>
        <w:t xml:space="preserve">Storing </w:t>
      </w:r>
      <w:r>
        <w:t>images</w:t>
      </w:r>
      <w:r w:rsidRPr="00717C63">
        <w:t xml:space="preserve"> in EBS</w:t>
      </w:r>
      <w:r>
        <w:t xml:space="preserve"> </w:t>
      </w:r>
      <w:r w:rsidRPr="00717C63">
        <w:t>(single instance application)</w:t>
      </w:r>
    </w:p>
    <w:p w14:paraId="4A3A9B56" w14:textId="3BA651B4" w:rsidR="009A0CD7" w:rsidRDefault="00717C63" w:rsidP="009A0CD7">
      <w:pPr>
        <w:pStyle w:val="NormalIndent"/>
      </w:pPr>
      <w:r w:rsidRPr="00717C63">
        <w:rPr>
          <w:noProof/>
        </w:rPr>
        <w:drawing>
          <wp:inline distT="0" distB="0" distL="0" distR="0" wp14:anchorId="76992F98" wp14:editId="7D1A2448">
            <wp:extent cx="5916295" cy="2792730"/>
            <wp:effectExtent l="0" t="0" r="8255" b="7620"/>
            <wp:docPr id="99872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22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369D" w14:textId="77777777" w:rsidR="00717C63" w:rsidRDefault="00717C63" w:rsidP="009A0CD7">
      <w:pPr>
        <w:pStyle w:val="NormalIndent"/>
      </w:pPr>
    </w:p>
    <w:p w14:paraId="6D24C62F" w14:textId="77777777" w:rsidR="00717C63" w:rsidRDefault="00717C63" w:rsidP="009A0CD7">
      <w:pPr>
        <w:pStyle w:val="NormalIndent"/>
      </w:pPr>
    </w:p>
    <w:p w14:paraId="63BDCF07" w14:textId="35013516" w:rsidR="009A0CD7" w:rsidRDefault="00717C63" w:rsidP="00760292">
      <w:pPr>
        <w:pStyle w:val="Heading3"/>
      </w:pPr>
      <w:r w:rsidRPr="00717C63">
        <w:t xml:space="preserve">Storing </w:t>
      </w:r>
      <w:r>
        <w:t>images</w:t>
      </w:r>
      <w:r w:rsidRPr="00717C63">
        <w:t xml:space="preserve"> in EBS</w:t>
      </w:r>
      <w:r>
        <w:t xml:space="preserve"> </w:t>
      </w:r>
      <w:r w:rsidRPr="00717C63">
        <w:t>(distributed application)</w:t>
      </w:r>
    </w:p>
    <w:p w14:paraId="69803927" w14:textId="4786CFB6" w:rsidR="00717C63" w:rsidRDefault="00717C63" w:rsidP="009A0CD7">
      <w:pPr>
        <w:pStyle w:val="NormalIndent"/>
      </w:pPr>
      <w:r w:rsidRPr="00717C63">
        <w:rPr>
          <w:noProof/>
        </w:rPr>
        <w:drawing>
          <wp:inline distT="0" distB="0" distL="0" distR="0" wp14:anchorId="19DB592E" wp14:editId="6F043EEC">
            <wp:extent cx="5916295" cy="2457450"/>
            <wp:effectExtent l="0" t="0" r="8255" b="0"/>
            <wp:docPr id="37246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67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8C40" w14:textId="77777777" w:rsidR="00E266D8" w:rsidRDefault="00E266D8" w:rsidP="009A0CD7">
      <w:pPr>
        <w:pStyle w:val="NormalIndent"/>
      </w:pPr>
    </w:p>
    <w:p w14:paraId="55B90CF9" w14:textId="7DAEBAD9" w:rsidR="00E266D8" w:rsidRDefault="00E266D8" w:rsidP="00E266D8">
      <w:pPr>
        <w:pStyle w:val="Heading2"/>
      </w:pPr>
      <w:r w:rsidRPr="00E266D8">
        <w:lastRenderedPageBreak/>
        <w:t>Mobile app</w:t>
      </w:r>
      <w:r>
        <w:t>: Server less</w:t>
      </w:r>
    </w:p>
    <w:p w14:paraId="2F3F2CF2" w14:textId="0DDEBAFA" w:rsidR="00E266D8" w:rsidRDefault="00E266D8" w:rsidP="00E266D8">
      <w:pPr>
        <w:pStyle w:val="Heading3"/>
      </w:pPr>
      <w:r w:rsidRPr="00E266D8">
        <w:t>Mobile app</w:t>
      </w:r>
      <w:r>
        <w:t xml:space="preserve">: </w:t>
      </w:r>
      <w:r w:rsidRPr="00E266D8">
        <w:t>REST API layer</w:t>
      </w:r>
    </w:p>
    <w:p w14:paraId="25CF8B95" w14:textId="2BB7724F" w:rsidR="00E266D8" w:rsidRDefault="00E266D8" w:rsidP="00E266D8">
      <w:r w:rsidRPr="00E266D8">
        <w:rPr>
          <w:noProof/>
        </w:rPr>
        <w:drawing>
          <wp:inline distT="0" distB="0" distL="0" distR="0" wp14:anchorId="37A91226" wp14:editId="69BC0321">
            <wp:extent cx="5916295" cy="2194560"/>
            <wp:effectExtent l="0" t="0" r="8255" b="0"/>
            <wp:docPr id="133453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394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9B6D" w14:textId="5CBACD4A" w:rsidR="00E266D8" w:rsidRDefault="00E266D8" w:rsidP="00E266D8">
      <w:pPr>
        <w:pStyle w:val="Heading3"/>
      </w:pPr>
      <w:r w:rsidRPr="00E266D8">
        <w:t>Mobile app</w:t>
      </w:r>
      <w:r>
        <w:t>: G</w:t>
      </w:r>
      <w:r w:rsidRPr="00E266D8">
        <w:t>iving users access to S3</w:t>
      </w:r>
    </w:p>
    <w:p w14:paraId="0576C402" w14:textId="62566DF9" w:rsidR="00E266D8" w:rsidRPr="00E266D8" w:rsidRDefault="00E266D8" w:rsidP="00E266D8">
      <w:r w:rsidRPr="00E266D8">
        <w:rPr>
          <w:noProof/>
        </w:rPr>
        <w:drawing>
          <wp:inline distT="0" distB="0" distL="0" distR="0" wp14:anchorId="28C5D97A" wp14:editId="17C2EEC0">
            <wp:extent cx="5916295" cy="3196590"/>
            <wp:effectExtent l="0" t="0" r="8255" b="3810"/>
            <wp:docPr id="107874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4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90F" w14:textId="77777777" w:rsidR="00E266D8" w:rsidRPr="00E266D8" w:rsidRDefault="00E266D8" w:rsidP="00E266D8"/>
    <w:p w14:paraId="7C27DCED" w14:textId="0C91DA8A" w:rsidR="00E266D8" w:rsidRDefault="00E266D8" w:rsidP="00E266D8">
      <w:pPr>
        <w:pStyle w:val="Heading3"/>
      </w:pPr>
      <w:r w:rsidRPr="00E266D8">
        <w:lastRenderedPageBreak/>
        <w:t>Mobile app</w:t>
      </w:r>
      <w:r>
        <w:t>: H</w:t>
      </w:r>
      <w:r w:rsidRPr="00E266D8">
        <w:t>igh read throughput, static data</w:t>
      </w:r>
    </w:p>
    <w:p w14:paraId="7B913A6A" w14:textId="6451ACB3" w:rsidR="00E266D8" w:rsidRDefault="00E266D8" w:rsidP="00E266D8">
      <w:r w:rsidRPr="00E266D8">
        <w:rPr>
          <w:noProof/>
        </w:rPr>
        <w:drawing>
          <wp:inline distT="0" distB="0" distL="0" distR="0" wp14:anchorId="2C5B4BC9" wp14:editId="4ECD9CEE">
            <wp:extent cx="5916295" cy="2614295"/>
            <wp:effectExtent l="0" t="0" r="8255" b="0"/>
            <wp:docPr id="56952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28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CCC0" w14:textId="77777777" w:rsidR="00E266D8" w:rsidRPr="00E266D8" w:rsidRDefault="00E266D8" w:rsidP="00E266D8"/>
    <w:p w14:paraId="39893519" w14:textId="1AA76D7A" w:rsidR="00E266D8" w:rsidRPr="00E266D8" w:rsidRDefault="00E266D8" w:rsidP="00E266D8">
      <w:pPr>
        <w:pStyle w:val="Heading3"/>
      </w:pPr>
      <w:r w:rsidRPr="00E266D8">
        <w:t>Mobile app</w:t>
      </w:r>
      <w:r>
        <w:t>: C</w:t>
      </w:r>
      <w:r w:rsidRPr="00E266D8">
        <w:t>aching at the API Gateway</w:t>
      </w:r>
    </w:p>
    <w:p w14:paraId="0C0FD05C" w14:textId="50071D3F" w:rsidR="00E266D8" w:rsidRDefault="00E266D8" w:rsidP="009A0CD7">
      <w:pPr>
        <w:pStyle w:val="NormalIndent"/>
      </w:pPr>
      <w:r w:rsidRPr="00E266D8">
        <w:rPr>
          <w:noProof/>
        </w:rPr>
        <w:drawing>
          <wp:inline distT="0" distB="0" distL="0" distR="0" wp14:anchorId="3BF9DC6B" wp14:editId="3A2D2B1C">
            <wp:extent cx="5916295" cy="2706370"/>
            <wp:effectExtent l="0" t="0" r="8255" b="0"/>
            <wp:docPr id="16614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85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A5DF" w14:textId="77777777" w:rsidR="006A5F4E" w:rsidRDefault="006A5F4E" w:rsidP="009A0CD7">
      <w:pPr>
        <w:pStyle w:val="NormalIndent"/>
      </w:pPr>
    </w:p>
    <w:p w14:paraId="0B8949E4" w14:textId="35D11CF6" w:rsidR="006A5F4E" w:rsidRDefault="006A5F4E" w:rsidP="006A5F4E">
      <w:pPr>
        <w:pStyle w:val="Heading2"/>
      </w:pPr>
      <w:r w:rsidRPr="006A5F4E">
        <w:t>AWS Hosted Website Summary</w:t>
      </w:r>
    </w:p>
    <w:p w14:paraId="50CB95C6" w14:textId="77777777" w:rsidR="006A5F4E" w:rsidRDefault="006A5F4E" w:rsidP="006A5F4E">
      <w:pPr>
        <w:pStyle w:val="NormalIndent"/>
      </w:pPr>
      <w:r>
        <w:t>• We’ve seen static content being distributed using CloudFront with S3</w:t>
      </w:r>
    </w:p>
    <w:p w14:paraId="2D3DA44C" w14:textId="77777777" w:rsidR="006A5F4E" w:rsidRDefault="006A5F4E" w:rsidP="006A5F4E">
      <w:pPr>
        <w:pStyle w:val="NormalIndent"/>
      </w:pPr>
      <w:r>
        <w:t>• The REST API was serverless, didn’t need Cognito because public</w:t>
      </w:r>
    </w:p>
    <w:p w14:paraId="30D4C982" w14:textId="77777777" w:rsidR="006A5F4E" w:rsidRDefault="006A5F4E" w:rsidP="006A5F4E">
      <w:pPr>
        <w:pStyle w:val="NormalIndent"/>
      </w:pPr>
      <w:r>
        <w:t>• We leveraged a Global DynamoDB table to serve the data globally</w:t>
      </w:r>
    </w:p>
    <w:p w14:paraId="6E434828" w14:textId="77777777" w:rsidR="006A5F4E" w:rsidRDefault="006A5F4E" w:rsidP="006A5F4E">
      <w:pPr>
        <w:pStyle w:val="NormalIndent"/>
      </w:pPr>
      <w:r>
        <w:t>• (we could have used Aurora Global Database)</w:t>
      </w:r>
    </w:p>
    <w:p w14:paraId="26340EC2" w14:textId="77777777" w:rsidR="006A5F4E" w:rsidRDefault="006A5F4E" w:rsidP="006A5F4E">
      <w:pPr>
        <w:pStyle w:val="NormalIndent"/>
      </w:pPr>
      <w:r>
        <w:t>• We enabled DynamoDB streams to trigger a Lambda function</w:t>
      </w:r>
    </w:p>
    <w:p w14:paraId="3626F56E" w14:textId="77777777" w:rsidR="006A5F4E" w:rsidRDefault="006A5F4E" w:rsidP="006A5F4E">
      <w:pPr>
        <w:pStyle w:val="NormalIndent"/>
      </w:pPr>
      <w:r>
        <w:t>• The lambda function had an IAM role which could use SES</w:t>
      </w:r>
    </w:p>
    <w:p w14:paraId="0FA24558" w14:textId="77777777" w:rsidR="006A5F4E" w:rsidRDefault="006A5F4E" w:rsidP="006A5F4E">
      <w:pPr>
        <w:pStyle w:val="NormalIndent"/>
      </w:pPr>
      <w:r>
        <w:t>• SES (Simple Email Service) was used to send emails in a serverless way</w:t>
      </w:r>
    </w:p>
    <w:p w14:paraId="7A36B103" w14:textId="5F4B0647" w:rsidR="006A5F4E" w:rsidRDefault="006A5F4E" w:rsidP="006A5F4E">
      <w:pPr>
        <w:pStyle w:val="NormalIndent"/>
      </w:pPr>
      <w:r>
        <w:t>• S3 can trigger SQS / SNS / Lambda to notify of events</w:t>
      </w:r>
    </w:p>
    <w:p w14:paraId="4208F64A" w14:textId="77777777" w:rsidR="00616BD3" w:rsidRDefault="00616BD3" w:rsidP="006A5F4E">
      <w:pPr>
        <w:pStyle w:val="NormalIndent"/>
      </w:pPr>
    </w:p>
    <w:p w14:paraId="0397648F" w14:textId="16B9CF57" w:rsidR="00616BD3" w:rsidRDefault="00616BD3" w:rsidP="006A5F4E">
      <w:pPr>
        <w:pStyle w:val="NormalIndent"/>
      </w:pPr>
      <w:r>
        <w:rPr>
          <w:noProof/>
        </w:rPr>
        <w:lastRenderedPageBreak/>
        <w:drawing>
          <wp:inline distT="0" distB="0" distL="0" distR="0" wp14:anchorId="5B6C7C0B" wp14:editId="2984BCA6">
            <wp:extent cx="5915025" cy="2667000"/>
            <wp:effectExtent l="0" t="0" r="9525" b="0"/>
            <wp:docPr id="11289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A26C" w14:textId="10D0D2B9" w:rsidR="00616BD3" w:rsidRDefault="00616BD3" w:rsidP="00616BD3">
      <w:pPr>
        <w:pStyle w:val="Heading2"/>
      </w:pPr>
      <w:r w:rsidRPr="00616BD3">
        <w:t>Micro Services Environment</w:t>
      </w:r>
    </w:p>
    <w:p w14:paraId="31426C5E" w14:textId="17DC131A" w:rsidR="00616BD3" w:rsidRDefault="00616BD3" w:rsidP="006A5F4E">
      <w:pPr>
        <w:pStyle w:val="NormalIndent"/>
      </w:pPr>
      <w:r w:rsidRPr="00616BD3">
        <w:rPr>
          <w:noProof/>
        </w:rPr>
        <w:drawing>
          <wp:inline distT="0" distB="0" distL="0" distR="0" wp14:anchorId="70D5804B" wp14:editId="68A85139">
            <wp:extent cx="5916295" cy="2729865"/>
            <wp:effectExtent l="0" t="0" r="8255" b="0"/>
            <wp:docPr id="123485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59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B668" w14:textId="77777777" w:rsidR="000B244B" w:rsidRDefault="000B244B" w:rsidP="006A5F4E">
      <w:pPr>
        <w:pStyle w:val="NormalIndent"/>
      </w:pPr>
    </w:p>
    <w:p w14:paraId="36D00CFE" w14:textId="129AB94F" w:rsidR="000B244B" w:rsidRDefault="000B244B" w:rsidP="006A5F4E">
      <w:pPr>
        <w:pStyle w:val="NormalIndent"/>
      </w:pPr>
      <w:r>
        <w:rPr>
          <w:noProof/>
        </w:rPr>
        <w:lastRenderedPageBreak/>
        <w:drawing>
          <wp:inline distT="0" distB="0" distL="0" distR="0" wp14:anchorId="02548DDC" wp14:editId="78C7587D">
            <wp:extent cx="5905500" cy="3505200"/>
            <wp:effectExtent l="0" t="0" r="0" b="0"/>
            <wp:docPr id="1386923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AA6" w14:textId="3EB8F6EB" w:rsidR="0048613D" w:rsidRDefault="0048613D" w:rsidP="0048613D">
      <w:pPr>
        <w:pStyle w:val="Heading2"/>
      </w:pPr>
      <w:r w:rsidRPr="0048613D">
        <w:t>Amazon Timestream</w:t>
      </w:r>
    </w:p>
    <w:p w14:paraId="5203475D" w14:textId="39FB46FA" w:rsidR="0048613D" w:rsidRDefault="0048613D" w:rsidP="0048613D">
      <w:pPr>
        <w:pStyle w:val="NormalIndent"/>
      </w:pPr>
      <w:r w:rsidRPr="0048613D">
        <w:rPr>
          <w:noProof/>
        </w:rPr>
        <w:drawing>
          <wp:inline distT="0" distB="0" distL="0" distR="0" wp14:anchorId="77DEC6C0" wp14:editId="6BC763D7">
            <wp:extent cx="5916295" cy="2705735"/>
            <wp:effectExtent l="0" t="0" r="8255" b="0"/>
            <wp:docPr id="15840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37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A267" w14:textId="77777777" w:rsidR="003448A5" w:rsidRDefault="003448A5" w:rsidP="0048613D">
      <w:pPr>
        <w:pStyle w:val="NormalIndent"/>
      </w:pPr>
    </w:p>
    <w:p w14:paraId="3BD3CF1B" w14:textId="08C424FA" w:rsidR="003448A5" w:rsidRDefault="003448A5" w:rsidP="003448A5">
      <w:pPr>
        <w:pStyle w:val="Heading2"/>
      </w:pPr>
      <w:r w:rsidRPr="003448A5">
        <w:lastRenderedPageBreak/>
        <w:t>Big Data Ingestion Pipeline</w:t>
      </w:r>
    </w:p>
    <w:p w14:paraId="3C92880A" w14:textId="602A3003" w:rsidR="003448A5" w:rsidRPr="0048613D" w:rsidRDefault="003448A5" w:rsidP="0048613D">
      <w:pPr>
        <w:pStyle w:val="NormalIndent"/>
      </w:pPr>
      <w:r w:rsidRPr="003448A5">
        <w:rPr>
          <w:noProof/>
        </w:rPr>
        <w:drawing>
          <wp:inline distT="0" distB="0" distL="0" distR="0" wp14:anchorId="4D80D91A" wp14:editId="563FEA29">
            <wp:extent cx="5916295" cy="2628265"/>
            <wp:effectExtent l="0" t="0" r="8255" b="635"/>
            <wp:docPr id="205282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246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8A5" w:rsidRPr="0048613D">
      <w:headerReference w:type="default" r:id="rId31"/>
      <w:footerReference w:type="default" r:id="rId32"/>
      <w:type w:val="continuous"/>
      <w:pgSz w:w="11909" w:h="16834" w:code="9"/>
      <w:pgMar w:top="1152" w:right="1152" w:bottom="1238" w:left="1440" w:header="432" w:footer="432" w:gutter="0"/>
      <w:pgNumType w:start="1"/>
      <w:cols w:space="709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EC7287" w14:textId="77777777" w:rsidR="00ED5545" w:rsidRDefault="00ED5545">
      <w:r>
        <w:separator/>
      </w:r>
    </w:p>
  </w:endnote>
  <w:endnote w:type="continuationSeparator" w:id="0">
    <w:p w14:paraId="77FE5AB3" w14:textId="77777777" w:rsidR="00ED5545" w:rsidRDefault="00ED5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VnTimeH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1" w:usb1="00000000" w:usb2="00000000" w:usb3="00000000" w:csb0="00000003" w:csb1="00000000"/>
  </w:font>
  <w:font w:name=".VnArial">
    <w:altName w:val="Calibri"/>
    <w:charset w:val="00"/>
    <w:family w:val="swiss"/>
    <w:pitch w:val="variable"/>
    <w:sig w:usb0="00000007" w:usb1="00000000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HelvetIns">
    <w:altName w:val="Calibri"/>
    <w:charset w:val="00"/>
    <w:family w:val="swiss"/>
    <w:pitch w:val="variable"/>
    <w:sig w:usb0="00000003" w:usb1="00000000" w:usb2="00000000" w:usb3="00000000" w:csb0="00000001" w:csb1="00000000"/>
  </w:font>
  <w:font w:name=".VnCourier New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1C1FA" w14:textId="10A38382" w:rsidR="00363082" w:rsidRDefault="00363082">
    <w:pPr>
      <w:pStyle w:val="Footer"/>
      <w:pBdr>
        <w:top w:val="single" w:sz="4" w:space="1" w:color="auto"/>
      </w:pBdr>
      <w:tabs>
        <w:tab w:val="clear" w:pos="8640"/>
        <w:tab w:val="right" w:pos="9180"/>
      </w:tabs>
    </w:pP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142DE">
      <w:rPr>
        <w:rStyle w:val="PageNumber"/>
        <w:noProof/>
      </w:rPr>
      <w:t>103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142DE">
      <w:rPr>
        <w:rStyle w:val="PageNumber"/>
        <w:noProof/>
      </w:rPr>
      <w:t>125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EFE8B9" w14:textId="77777777" w:rsidR="00ED5545" w:rsidRDefault="00ED5545">
      <w:r>
        <w:separator/>
      </w:r>
    </w:p>
  </w:footnote>
  <w:footnote w:type="continuationSeparator" w:id="0">
    <w:p w14:paraId="7ACEAE6A" w14:textId="77777777" w:rsidR="00ED5545" w:rsidRDefault="00ED55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0521C7" w14:textId="6899821E" w:rsidR="00363082" w:rsidRDefault="00363082" w:rsidP="00312B4E">
    <w:pPr>
      <w:pStyle w:val="Header"/>
      <w:pBdr>
        <w:bottom w:val="single" w:sz="4" w:space="1" w:color="auto"/>
      </w:pBdr>
      <w:tabs>
        <w:tab w:val="clear" w:pos="8640"/>
        <w:tab w:val="right" w:pos="9270"/>
      </w:tabs>
      <w:rPr>
        <w:rFonts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D4EA51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884F64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40F7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CA8E4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98AB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2CC6FC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DF8B89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763CA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01C926D6"/>
    <w:multiLevelType w:val="hybridMultilevel"/>
    <w:tmpl w:val="3F12290E"/>
    <w:lvl w:ilvl="0" w:tplc="76B69508">
      <w:start w:val="1"/>
      <w:numFmt w:val="bullet"/>
      <w:lvlText w:val=""/>
      <w:lvlJc w:val="left"/>
      <w:pPr>
        <w:tabs>
          <w:tab w:val="num" w:pos="1008"/>
        </w:tabs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0" w15:restartNumberingAfterBreak="0">
    <w:nsid w:val="07F9135C"/>
    <w:multiLevelType w:val="multilevel"/>
    <w:tmpl w:val="AC8E2D7E"/>
    <w:lvl w:ilvl="0">
      <w:start w:val="1"/>
      <w:numFmt w:val="decimal"/>
      <w:pStyle w:val="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hint="default"/>
      </w:rPr>
    </w:lvl>
  </w:abstractNum>
  <w:abstractNum w:abstractNumId="12" w15:restartNumberingAfterBreak="0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 w15:restartNumberingAfterBreak="0">
    <w:nsid w:val="0CE270C2"/>
    <w:multiLevelType w:val="hybridMultilevel"/>
    <w:tmpl w:val="13D8B59C"/>
    <w:lvl w:ilvl="0" w:tplc="04090001">
      <w:start w:val="1"/>
      <w:numFmt w:val="bullet"/>
      <w:lvlText w:val=""/>
      <w:lvlJc w:val="left"/>
      <w:pPr>
        <w:tabs>
          <w:tab w:val="num" w:pos="1267"/>
        </w:tabs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87"/>
        </w:tabs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7"/>
        </w:tabs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7"/>
        </w:tabs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7"/>
        </w:tabs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7"/>
        </w:tabs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7"/>
        </w:tabs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7"/>
        </w:tabs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7"/>
        </w:tabs>
        <w:ind w:left="7027" w:hanging="360"/>
      </w:pPr>
      <w:rPr>
        <w:rFonts w:ascii="Wingdings" w:hAnsi="Wingdings" w:hint="default"/>
      </w:rPr>
    </w:lvl>
  </w:abstractNum>
  <w:abstractNum w:abstractNumId="14" w15:restartNumberingAfterBreak="0">
    <w:nsid w:val="175015F0"/>
    <w:multiLevelType w:val="hybridMultilevel"/>
    <w:tmpl w:val="BFA24834"/>
    <w:lvl w:ilvl="0" w:tplc="83C0BC5A">
      <w:numFmt w:val="bullet"/>
      <w:lvlText w:val="-"/>
      <w:lvlJc w:val="left"/>
      <w:pPr>
        <w:ind w:left="1267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5" w15:restartNumberingAfterBreak="0">
    <w:nsid w:val="17F82762"/>
    <w:multiLevelType w:val="hybridMultilevel"/>
    <w:tmpl w:val="441AEA16"/>
    <w:lvl w:ilvl="0" w:tplc="FFFFFFFF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8BE6ECA"/>
    <w:multiLevelType w:val="hybridMultilevel"/>
    <w:tmpl w:val="6542F3D2"/>
    <w:lvl w:ilvl="0" w:tplc="0E5C4F6C">
      <w:start w:val="2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8" w15:restartNumberingAfterBreak="0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9" w15:restartNumberingAfterBreak="0">
    <w:nsid w:val="1B6C3271"/>
    <w:multiLevelType w:val="multilevel"/>
    <w:tmpl w:val="4270585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4265"/>
        </w:tabs>
        <w:ind w:left="4265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1BD27080"/>
    <w:multiLevelType w:val="hybridMultilevel"/>
    <w:tmpl w:val="AD7CF982"/>
    <w:lvl w:ilvl="0" w:tplc="0409000F"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DF02AE3"/>
    <w:multiLevelType w:val="hybridMultilevel"/>
    <w:tmpl w:val="7C6EE516"/>
    <w:lvl w:ilvl="0" w:tplc="D31A304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DFB5EAC"/>
    <w:multiLevelType w:val="hybridMultilevel"/>
    <w:tmpl w:val="84309544"/>
    <w:lvl w:ilvl="0" w:tplc="6C2E7F4E">
      <w:start w:val="1"/>
      <w:numFmt w:val="bullet"/>
      <w:pStyle w:val="Bullet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4" w15:restartNumberingAfterBreak="0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5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26" w15:restartNumberingAfterBreak="0">
    <w:nsid w:val="30FE3DBE"/>
    <w:multiLevelType w:val="hybridMultilevel"/>
    <w:tmpl w:val="C450D660"/>
    <w:lvl w:ilvl="0" w:tplc="83C0BC5A">
      <w:numFmt w:val="bullet"/>
      <w:lvlText w:val="-"/>
      <w:lvlJc w:val="left"/>
      <w:pPr>
        <w:ind w:left="1267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27" w15:restartNumberingAfterBreak="0">
    <w:nsid w:val="365E7481"/>
    <w:multiLevelType w:val="hybridMultilevel"/>
    <w:tmpl w:val="8E584C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805FCD"/>
    <w:multiLevelType w:val="singleLevel"/>
    <w:tmpl w:val="0409000F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37B67343"/>
    <w:multiLevelType w:val="hybridMultilevel"/>
    <w:tmpl w:val="8BF80DDC"/>
    <w:lvl w:ilvl="0" w:tplc="4B9032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D94431"/>
    <w:multiLevelType w:val="hybridMultilevel"/>
    <w:tmpl w:val="A84A8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3" w15:restartNumberingAfterBreak="0">
    <w:nsid w:val="3ADD6155"/>
    <w:multiLevelType w:val="hybridMultilevel"/>
    <w:tmpl w:val="4BA6B6FA"/>
    <w:lvl w:ilvl="0" w:tplc="83C0BC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5" w15:restartNumberingAfterBreak="0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6" w15:restartNumberingAfterBreak="0">
    <w:nsid w:val="3D9A783E"/>
    <w:multiLevelType w:val="hybridMultilevel"/>
    <w:tmpl w:val="9500B8B2"/>
    <w:lvl w:ilvl="0" w:tplc="35EE3F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 w15:restartNumberingAfterBreak="0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9" w15:restartNumberingAfterBreak="0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0" w15:restartNumberingAfterBreak="0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1" w15:restartNumberingAfterBreak="0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4B1E0B91"/>
    <w:multiLevelType w:val="hybridMultilevel"/>
    <w:tmpl w:val="CC6AB5E4"/>
    <w:lvl w:ilvl="0" w:tplc="0409000F">
      <w:start w:val="1"/>
      <w:numFmt w:val="decimal"/>
      <w:lvlText w:val="%1."/>
      <w:lvlJc w:val="left"/>
      <w:pPr>
        <w:ind w:left="1267" w:hanging="360"/>
      </w:pPr>
    </w:lvl>
    <w:lvl w:ilvl="1" w:tplc="04090019" w:tentative="1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43" w15:restartNumberingAfterBreak="0">
    <w:nsid w:val="50970736"/>
    <w:multiLevelType w:val="hybridMultilevel"/>
    <w:tmpl w:val="C138029E"/>
    <w:lvl w:ilvl="0" w:tplc="040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525D11AB"/>
    <w:multiLevelType w:val="hybridMultilevel"/>
    <w:tmpl w:val="EE8AD970"/>
    <w:lvl w:ilvl="0" w:tplc="0C0202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3737A9"/>
    <w:multiLevelType w:val="hybridMultilevel"/>
    <w:tmpl w:val="17F8D106"/>
    <w:lvl w:ilvl="0" w:tplc="CE4251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7A227BF"/>
    <w:multiLevelType w:val="hybridMultilevel"/>
    <w:tmpl w:val="91E690F4"/>
    <w:lvl w:ilvl="0" w:tplc="9836C636">
      <w:numFmt w:val="bullet"/>
      <w:lvlText w:val="•"/>
      <w:lvlJc w:val="left"/>
      <w:pPr>
        <w:ind w:left="90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47" w15:restartNumberingAfterBreak="0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49" w15:restartNumberingAfterBreak="0">
    <w:nsid w:val="5DDA3A26"/>
    <w:multiLevelType w:val="hybridMultilevel"/>
    <w:tmpl w:val="2B781576"/>
    <w:lvl w:ilvl="0" w:tplc="42DA05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 w15:restartNumberingAfterBreak="0">
    <w:nsid w:val="5F4F366A"/>
    <w:multiLevelType w:val="singleLevel"/>
    <w:tmpl w:val="45203704"/>
    <w:lvl w:ilvl="0">
      <w:start w:val="1"/>
      <w:numFmt w:val="decimal"/>
      <w:pStyle w:val="Table"/>
      <w:lvlText w:val="B¶ng %1:"/>
      <w:lvlJc w:val="left"/>
      <w:pPr>
        <w:tabs>
          <w:tab w:val="num" w:pos="1080"/>
        </w:tabs>
        <w:ind w:left="0" w:firstLine="0"/>
      </w:pPr>
      <w:rPr>
        <w:rFonts w:ascii=".VnTime" w:hAnsi=".VnTime" w:hint="default"/>
        <w:sz w:val="24"/>
      </w:rPr>
    </w:lvl>
  </w:abstractNum>
  <w:abstractNum w:abstractNumId="52" w15:restartNumberingAfterBreak="0">
    <w:nsid w:val="638E78D0"/>
    <w:multiLevelType w:val="hybridMultilevel"/>
    <w:tmpl w:val="8C0E9872"/>
    <w:lvl w:ilvl="0" w:tplc="B0A411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4" w15:restartNumberingAfterBreak="0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5" w15:restartNumberingAfterBreak="0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56" w15:restartNumberingAfterBreak="0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7" w15:restartNumberingAfterBreak="0">
    <w:nsid w:val="6C3B5B24"/>
    <w:multiLevelType w:val="hybridMultilevel"/>
    <w:tmpl w:val="43103F8A"/>
    <w:lvl w:ilvl="0" w:tplc="3C84F874">
      <w:start w:val="1"/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9" w15:restartNumberingAfterBreak="0">
    <w:nsid w:val="6D923904"/>
    <w:multiLevelType w:val="hybridMultilevel"/>
    <w:tmpl w:val="A7D88EB2"/>
    <w:lvl w:ilvl="0" w:tplc="B80E8F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61" w15:restartNumberingAfterBreak="0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62" w15:restartNumberingAfterBreak="0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63" w15:restartNumberingAfterBreak="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64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65" w15:restartNumberingAfterBreak="0">
    <w:nsid w:val="72F27995"/>
    <w:multiLevelType w:val="hybridMultilevel"/>
    <w:tmpl w:val="2170184C"/>
    <w:lvl w:ilvl="0" w:tplc="83C0BC5A">
      <w:numFmt w:val="bullet"/>
      <w:lvlText w:val="-"/>
      <w:lvlJc w:val="left"/>
      <w:pPr>
        <w:ind w:left="1267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66" w15:restartNumberingAfterBreak="0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67" w15:restartNumberingAfterBreak="0">
    <w:nsid w:val="7565629F"/>
    <w:multiLevelType w:val="hybridMultilevel"/>
    <w:tmpl w:val="8376D4F4"/>
    <w:lvl w:ilvl="0" w:tplc="FFFFFFFF">
      <w:start w:val="1"/>
      <w:numFmt w:val="bullet"/>
      <w:lvlText w:val=""/>
      <w:lvlJc w:val="left"/>
      <w:pPr>
        <w:tabs>
          <w:tab w:val="num" w:pos="1267"/>
        </w:tabs>
        <w:ind w:left="126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87"/>
        </w:tabs>
        <w:ind w:left="19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07"/>
        </w:tabs>
        <w:ind w:left="27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27"/>
        </w:tabs>
        <w:ind w:left="34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7"/>
        </w:tabs>
        <w:ind w:left="41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7"/>
        </w:tabs>
        <w:ind w:left="48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7"/>
        </w:tabs>
        <w:ind w:left="55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7"/>
        </w:tabs>
        <w:ind w:left="63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7"/>
        </w:tabs>
        <w:ind w:left="7027" w:hanging="360"/>
      </w:pPr>
      <w:rPr>
        <w:rFonts w:ascii="Wingdings" w:hAnsi="Wingdings" w:hint="default"/>
      </w:rPr>
    </w:lvl>
  </w:abstractNum>
  <w:abstractNum w:abstractNumId="68" w15:restartNumberingAfterBreak="0">
    <w:nsid w:val="762822AE"/>
    <w:multiLevelType w:val="hybridMultilevel"/>
    <w:tmpl w:val="4F3895AC"/>
    <w:lvl w:ilvl="0" w:tplc="83C0BC5A">
      <w:numFmt w:val="bullet"/>
      <w:lvlText w:val="-"/>
      <w:lvlJc w:val="left"/>
      <w:pPr>
        <w:ind w:left="1267" w:hanging="360"/>
      </w:pPr>
      <w:rPr>
        <w:rFonts w:ascii="Times New Roman" w:eastAsiaTheme="minorHAnsi" w:hAnsi="Times New Roman" w:cs="Times New Roman" w:hint="default"/>
        <w:b/>
      </w:rPr>
    </w:lvl>
    <w:lvl w:ilvl="1" w:tplc="8654C1F2">
      <w:numFmt w:val="bullet"/>
      <w:lvlText w:val="•"/>
      <w:lvlJc w:val="left"/>
      <w:pPr>
        <w:ind w:left="1987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707" w:hanging="180"/>
      </w:pPr>
    </w:lvl>
    <w:lvl w:ilvl="3" w:tplc="FFFFFFFF" w:tentative="1">
      <w:start w:val="1"/>
      <w:numFmt w:val="decimal"/>
      <w:lvlText w:val="%4."/>
      <w:lvlJc w:val="left"/>
      <w:pPr>
        <w:ind w:left="3427" w:hanging="360"/>
      </w:pPr>
    </w:lvl>
    <w:lvl w:ilvl="4" w:tplc="FFFFFFFF" w:tentative="1">
      <w:start w:val="1"/>
      <w:numFmt w:val="lowerLetter"/>
      <w:lvlText w:val="%5."/>
      <w:lvlJc w:val="left"/>
      <w:pPr>
        <w:ind w:left="4147" w:hanging="360"/>
      </w:pPr>
    </w:lvl>
    <w:lvl w:ilvl="5" w:tplc="FFFFFFFF" w:tentative="1">
      <w:start w:val="1"/>
      <w:numFmt w:val="lowerRoman"/>
      <w:lvlText w:val="%6."/>
      <w:lvlJc w:val="right"/>
      <w:pPr>
        <w:ind w:left="4867" w:hanging="180"/>
      </w:pPr>
    </w:lvl>
    <w:lvl w:ilvl="6" w:tplc="FFFFFFFF" w:tentative="1">
      <w:start w:val="1"/>
      <w:numFmt w:val="decimal"/>
      <w:lvlText w:val="%7."/>
      <w:lvlJc w:val="left"/>
      <w:pPr>
        <w:ind w:left="5587" w:hanging="360"/>
      </w:pPr>
    </w:lvl>
    <w:lvl w:ilvl="7" w:tplc="FFFFFFFF" w:tentative="1">
      <w:start w:val="1"/>
      <w:numFmt w:val="lowerLetter"/>
      <w:lvlText w:val="%8."/>
      <w:lvlJc w:val="left"/>
      <w:pPr>
        <w:ind w:left="6307" w:hanging="360"/>
      </w:pPr>
    </w:lvl>
    <w:lvl w:ilvl="8" w:tplc="FFFFFFFF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69" w15:restartNumberingAfterBreak="0">
    <w:nsid w:val="76BD7C21"/>
    <w:multiLevelType w:val="hybridMultilevel"/>
    <w:tmpl w:val="B944F59C"/>
    <w:lvl w:ilvl="0" w:tplc="FFFFFFFF">
      <w:numFmt w:val="bullet"/>
      <w:lvlText w:val="-"/>
      <w:lvlJc w:val="left"/>
      <w:pPr>
        <w:ind w:left="1267" w:hanging="360"/>
      </w:pPr>
      <w:rPr>
        <w:rFonts w:ascii="Times New Roman" w:eastAsiaTheme="minorHAnsi" w:hAnsi="Times New Roman" w:cs="Times New Roman" w:hint="default"/>
        <w:b/>
      </w:rPr>
    </w:lvl>
    <w:lvl w:ilvl="1" w:tplc="83C0BC5A">
      <w:numFmt w:val="bullet"/>
      <w:lvlText w:val="-"/>
      <w:lvlJc w:val="left"/>
      <w:pPr>
        <w:ind w:left="1267" w:hanging="360"/>
      </w:pPr>
      <w:rPr>
        <w:rFonts w:ascii="Times New Roman" w:eastAsiaTheme="minorHAnsi" w:hAnsi="Times New Roman" w:cs="Times New Roman" w:hint="default"/>
        <w:b/>
      </w:rPr>
    </w:lvl>
    <w:lvl w:ilvl="2" w:tplc="FFFFFFFF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70" w15:restartNumberingAfterBreak="0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1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2" w15:restartNumberingAfterBreak="0">
    <w:nsid w:val="7CF17A67"/>
    <w:multiLevelType w:val="hybridMultilevel"/>
    <w:tmpl w:val="17FEE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08336">
    <w:abstractNumId w:val="34"/>
  </w:num>
  <w:num w:numId="2" w16cid:durableId="854685247">
    <w:abstractNumId w:val="25"/>
  </w:num>
  <w:num w:numId="3" w16cid:durableId="301472180">
    <w:abstractNumId w:val="50"/>
  </w:num>
  <w:num w:numId="4" w16cid:durableId="1150905359">
    <w:abstractNumId w:val="71"/>
  </w:num>
  <w:num w:numId="5" w16cid:durableId="1011108790">
    <w:abstractNumId w:val="64"/>
  </w:num>
  <w:num w:numId="6" w16cid:durableId="1007832844">
    <w:abstractNumId w:val="51"/>
  </w:num>
  <w:num w:numId="7" w16cid:durableId="1439370254">
    <w:abstractNumId w:val="22"/>
  </w:num>
  <w:num w:numId="8" w16cid:durableId="448203451">
    <w:abstractNumId w:val="45"/>
  </w:num>
  <w:num w:numId="9" w16cid:durableId="1425416869">
    <w:abstractNumId w:val="28"/>
  </w:num>
  <w:num w:numId="10" w16cid:durableId="1584758466">
    <w:abstractNumId w:val="19"/>
  </w:num>
  <w:num w:numId="11" w16cid:durableId="933050777">
    <w:abstractNumId w:val="21"/>
  </w:num>
  <w:num w:numId="12" w16cid:durableId="1746149918">
    <w:abstractNumId w:val="7"/>
  </w:num>
  <w:num w:numId="13" w16cid:durableId="249776005">
    <w:abstractNumId w:val="41"/>
  </w:num>
  <w:num w:numId="14" w16cid:durableId="1874927101">
    <w:abstractNumId w:val="6"/>
  </w:num>
  <w:num w:numId="15" w16cid:durableId="706031220">
    <w:abstractNumId w:val="5"/>
  </w:num>
  <w:num w:numId="16" w16cid:durableId="1472207872">
    <w:abstractNumId w:val="4"/>
  </w:num>
  <w:num w:numId="17" w16cid:durableId="1883131727">
    <w:abstractNumId w:val="3"/>
  </w:num>
  <w:num w:numId="18" w16cid:durableId="1031420170">
    <w:abstractNumId w:val="2"/>
  </w:num>
  <w:num w:numId="19" w16cid:durableId="2014337207">
    <w:abstractNumId w:val="1"/>
  </w:num>
  <w:num w:numId="20" w16cid:durableId="556236252">
    <w:abstractNumId w:val="0"/>
  </w:num>
  <w:num w:numId="21" w16cid:durableId="1127703572">
    <w:abstractNumId w:val="31"/>
  </w:num>
  <w:num w:numId="22" w16cid:durableId="230314457">
    <w:abstractNumId w:val="70"/>
  </w:num>
  <w:num w:numId="23" w16cid:durableId="795026185">
    <w:abstractNumId w:val="48"/>
  </w:num>
  <w:num w:numId="24" w16cid:durableId="1129393812">
    <w:abstractNumId w:val="63"/>
  </w:num>
  <w:num w:numId="25" w16cid:durableId="346518647">
    <w:abstractNumId w:val="55"/>
  </w:num>
  <w:num w:numId="26" w16cid:durableId="1151478578">
    <w:abstractNumId w:val="47"/>
  </w:num>
  <w:num w:numId="27" w16cid:durableId="1367683772">
    <w:abstractNumId w:val="37"/>
  </w:num>
  <w:num w:numId="28" w16cid:durableId="413282182">
    <w:abstractNumId w:val="43"/>
  </w:num>
  <w:num w:numId="29" w16cid:durableId="1879003754">
    <w:abstractNumId w:val="27"/>
  </w:num>
  <w:num w:numId="30" w16cid:durableId="2067219205">
    <w:abstractNumId w:val="8"/>
  </w:num>
  <w:num w:numId="31" w16cid:durableId="1252857016">
    <w:abstractNumId w:val="30"/>
  </w:num>
  <w:num w:numId="32" w16cid:durableId="336151912">
    <w:abstractNumId w:val="67"/>
  </w:num>
  <w:num w:numId="33" w16cid:durableId="1474518391">
    <w:abstractNumId w:val="13"/>
  </w:num>
  <w:num w:numId="34" w16cid:durableId="1971861707">
    <w:abstractNumId w:val="15"/>
  </w:num>
  <w:num w:numId="35" w16cid:durableId="370544753">
    <w:abstractNumId w:val="20"/>
  </w:num>
  <w:num w:numId="36" w16cid:durableId="2105302936">
    <w:abstractNumId w:val="19"/>
  </w:num>
  <w:num w:numId="37" w16cid:durableId="2758412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36735096">
    <w:abstractNumId w:val="57"/>
  </w:num>
  <w:num w:numId="39" w16cid:durableId="1283222080">
    <w:abstractNumId w:val="72"/>
  </w:num>
  <w:num w:numId="40" w16cid:durableId="1954748516">
    <w:abstractNumId w:val="19"/>
  </w:num>
  <w:num w:numId="41" w16cid:durableId="1536768632">
    <w:abstractNumId w:val="19"/>
  </w:num>
  <w:num w:numId="42" w16cid:durableId="1249579929">
    <w:abstractNumId w:val="19"/>
  </w:num>
  <w:num w:numId="43" w16cid:durableId="1409839233">
    <w:abstractNumId w:val="10"/>
  </w:num>
  <w:num w:numId="44" w16cid:durableId="2139640137">
    <w:abstractNumId w:val="29"/>
  </w:num>
  <w:num w:numId="45" w16cid:durableId="1200358231">
    <w:abstractNumId w:val="52"/>
  </w:num>
  <w:num w:numId="46" w16cid:durableId="1092360962">
    <w:abstractNumId w:val="59"/>
  </w:num>
  <w:num w:numId="47" w16cid:durableId="1603994667">
    <w:abstractNumId w:val="36"/>
  </w:num>
  <w:num w:numId="48" w16cid:durableId="1151215593">
    <w:abstractNumId w:val="33"/>
  </w:num>
  <w:num w:numId="49" w16cid:durableId="702827642">
    <w:abstractNumId w:val="49"/>
  </w:num>
  <w:num w:numId="50" w16cid:durableId="1666587492">
    <w:abstractNumId w:val="16"/>
  </w:num>
  <w:num w:numId="51" w16cid:durableId="499974198">
    <w:abstractNumId w:val="42"/>
  </w:num>
  <w:num w:numId="52" w16cid:durableId="375742772">
    <w:abstractNumId w:val="46"/>
  </w:num>
  <w:num w:numId="53" w16cid:durableId="554001669">
    <w:abstractNumId w:val="68"/>
  </w:num>
  <w:num w:numId="54" w16cid:durableId="1395199633">
    <w:abstractNumId w:val="65"/>
  </w:num>
  <w:num w:numId="55" w16cid:durableId="77211681">
    <w:abstractNumId w:val="26"/>
  </w:num>
  <w:num w:numId="56" w16cid:durableId="794181639">
    <w:abstractNumId w:val="14"/>
  </w:num>
  <w:num w:numId="57" w16cid:durableId="1601911190">
    <w:abstractNumId w:val="69"/>
  </w:num>
  <w:num w:numId="58" w16cid:durableId="764570177">
    <w:abstractNumId w:val="4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hideSpellingErrors/>
  <w:activeWritingStyle w:appName="MSWord" w:lang="en-US" w:vendorID="64" w:dllVersion="5" w:nlCheck="1" w:checkStyle="1"/>
  <w:activeWritingStyle w:appName="MSWord" w:lang="en-US" w:vendorID="64" w:dllVersion="6" w:nlCheck="1" w:checkStyle="0"/>
  <w:activeWritingStyle w:appName="MSWord" w:lang="es-ES_tradnl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_tradnl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031"/>
    <w:rsid w:val="00000FE2"/>
    <w:rsid w:val="000023BE"/>
    <w:rsid w:val="00003E31"/>
    <w:rsid w:val="000053BB"/>
    <w:rsid w:val="00007765"/>
    <w:rsid w:val="00010008"/>
    <w:rsid w:val="00010305"/>
    <w:rsid w:val="00011CF1"/>
    <w:rsid w:val="00012A4E"/>
    <w:rsid w:val="00013A7E"/>
    <w:rsid w:val="00013FA6"/>
    <w:rsid w:val="00014390"/>
    <w:rsid w:val="00016210"/>
    <w:rsid w:val="000200C6"/>
    <w:rsid w:val="00021109"/>
    <w:rsid w:val="00022DC7"/>
    <w:rsid w:val="000248A8"/>
    <w:rsid w:val="000248E9"/>
    <w:rsid w:val="00026CCC"/>
    <w:rsid w:val="00027D4A"/>
    <w:rsid w:val="00030C81"/>
    <w:rsid w:val="00031060"/>
    <w:rsid w:val="00031DDC"/>
    <w:rsid w:val="00033103"/>
    <w:rsid w:val="000331AB"/>
    <w:rsid w:val="00034560"/>
    <w:rsid w:val="000370FA"/>
    <w:rsid w:val="0003756B"/>
    <w:rsid w:val="0003782A"/>
    <w:rsid w:val="00037EA1"/>
    <w:rsid w:val="0004075A"/>
    <w:rsid w:val="00040D41"/>
    <w:rsid w:val="00040E4B"/>
    <w:rsid w:val="00042B88"/>
    <w:rsid w:val="000436FA"/>
    <w:rsid w:val="00043E95"/>
    <w:rsid w:val="000477B9"/>
    <w:rsid w:val="00050308"/>
    <w:rsid w:val="00051A14"/>
    <w:rsid w:val="00051CB4"/>
    <w:rsid w:val="000538FF"/>
    <w:rsid w:val="0005513B"/>
    <w:rsid w:val="00056AC3"/>
    <w:rsid w:val="000572A2"/>
    <w:rsid w:val="00057448"/>
    <w:rsid w:val="000575C9"/>
    <w:rsid w:val="00057B4F"/>
    <w:rsid w:val="00057F8F"/>
    <w:rsid w:val="00060322"/>
    <w:rsid w:val="000603F4"/>
    <w:rsid w:val="00060D26"/>
    <w:rsid w:val="00061D41"/>
    <w:rsid w:val="00062A83"/>
    <w:rsid w:val="00063471"/>
    <w:rsid w:val="000640EF"/>
    <w:rsid w:val="00064C79"/>
    <w:rsid w:val="00067485"/>
    <w:rsid w:val="00070BF4"/>
    <w:rsid w:val="00071336"/>
    <w:rsid w:val="0007391C"/>
    <w:rsid w:val="00073FEF"/>
    <w:rsid w:val="000756B4"/>
    <w:rsid w:val="00080C5D"/>
    <w:rsid w:val="00082D77"/>
    <w:rsid w:val="00083321"/>
    <w:rsid w:val="00083BA5"/>
    <w:rsid w:val="000852AB"/>
    <w:rsid w:val="000855FF"/>
    <w:rsid w:val="000865EF"/>
    <w:rsid w:val="00086F3A"/>
    <w:rsid w:val="000879FB"/>
    <w:rsid w:val="00087E10"/>
    <w:rsid w:val="00087E8E"/>
    <w:rsid w:val="00092996"/>
    <w:rsid w:val="00093AE4"/>
    <w:rsid w:val="000953BA"/>
    <w:rsid w:val="00095B00"/>
    <w:rsid w:val="000977E3"/>
    <w:rsid w:val="00097879"/>
    <w:rsid w:val="00097ED5"/>
    <w:rsid w:val="000A11E1"/>
    <w:rsid w:val="000A309D"/>
    <w:rsid w:val="000A3112"/>
    <w:rsid w:val="000A3B51"/>
    <w:rsid w:val="000A3FEA"/>
    <w:rsid w:val="000A6BB8"/>
    <w:rsid w:val="000B0680"/>
    <w:rsid w:val="000B0B39"/>
    <w:rsid w:val="000B244B"/>
    <w:rsid w:val="000B2FC2"/>
    <w:rsid w:val="000B3B15"/>
    <w:rsid w:val="000B3D8F"/>
    <w:rsid w:val="000B3DDE"/>
    <w:rsid w:val="000B5ACB"/>
    <w:rsid w:val="000B76C5"/>
    <w:rsid w:val="000B78EE"/>
    <w:rsid w:val="000C0956"/>
    <w:rsid w:val="000C1B4C"/>
    <w:rsid w:val="000C2C12"/>
    <w:rsid w:val="000C31E4"/>
    <w:rsid w:val="000C4F6B"/>
    <w:rsid w:val="000C5941"/>
    <w:rsid w:val="000C5952"/>
    <w:rsid w:val="000C5E9D"/>
    <w:rsid w:val="000C63E1"/>
    <w:rsid w:val="000D2091"/>
    <w:rsid w:val="000D285E"/>
    <w:rsid w:val="000D2988"/>
    <w:rsid w:val="000D2FF6"/>
    <w:rsid w:val="000D3DF9"/>
    <w:rsid w:val="000D76C3"/>
    <w:rsid w:val="000D7812"/>
    <w:rsid w:val="000E0423"/>
    <w:rsid w:val="000E1D82"/>
    <w:rsid w:val="000E28B2"/>
    <w:rsid w:val="000E4385"/>
    <w:rsid w:val="000E5ACB"/>
    <w:rsid w:val="000E6564"/>
    <w:rsid w:val="000E7763"/>
    <w:rsid w:val="000E7E88"/>
    <w:rsid w:val="000F11EF"/>
    <w:rsid w:val="000F127B"/>
    <w:rsid w:val="000F1B61"/>
    <w:rsid w:val="000F2D72"/>
    <w:rsid w:val="000F2E9B"/>
    <w:rsid w:val="000F51C0"/>
    <w:rsid w:val="000F587F"/>
    <w:rsid w:val="00100513"/>
    <w:rsid w:val="00101FE3"/>
    <w:rsid w:val="001043D5"/>
    <w:rsid w:val="00104A00"/>
    <w:rsid w:val="00104E4B"/>
    <w:rsid w:val="0010505D"/>
    <w:rsid w:val="0010560F"/>
    <w:rsid w:val="00110346"/>
    <w:rsid w:val="00110A06"/>
    <w:rsid w:val="00110EDE"/>
    <w:rsid w:val="001110EE"/>
    <w:rsid w:val="0011135D"/>
    <w:rsid w:val="00111504"/>
    <w:rsid w:val="00111977"/>
    <w:rsid w:val="00114E92"/>
    <w:rsid w:val="00115702"/>
    <w:rsid w:val="00115E3B"/>
    <w:rsid w:val="0011615F"/>
    <w:rsid w:val="001167C6"/>
    <w:rsid w:val="00116F47"/>
    <w:rsid w:val="00117204"/>
    <w:rsid w:val="00120710"/>
    <w:rsid w:val="00120A91"/>
    <w:rsid w:val="00121CCD"/>
    <w:rsid w:val="00123228"/>
    <w:rsid w:val="00123721"/>
    <w:rsid w:val="00127D4F"/>
    <w:rsid w:val="00131031"/>
    <w:rsid w:val="00131904"/>
    <w:rsid w:val="00134414"/>
    <w:rsid w:val="0013683E"/>
    <w:rsid w:val="00136E72"/>
    <w:rsid w:val="00136F1D"/>
    <w:rsid w:val="001401EE"/>
    <w:rsid w:val="00140B2C"/>
    <w:rsid w:val="00140B7A"/>
    <w:rsid w:val="00142A28"/>
    <w:rsid w:val="001437C3"/>
    <w:rsid w:val="00143E30"/>
    <w:rsid w:val="00143EFA"/>
    <w:rsid w:val="0014430A"/>
    <w:rsid w:val="0014437C"/>
    <w:rsid w:val="00145138"/>
    <w:rsid w:val="00145502"/>
    <w:rsid w:val="001466B0"/>
    <w:rsid w:val="001472AF"/>
    <w:rsid w:val="00147786"/>
    <w:rsid w:val="00150F61"/>
    <w:rsid w:val="001511D5"/>
    <w:rsid w:val="001534BB"/>
    <w:rsid w:val="00155E59"/>
    <w:rsid w:val="00155F4A"/>
    <w:rsid w:val="001577F4"/>
    <w:rsid w:val="00160EC0"/>
    <w:rsid w:val="001621B0"/>
    <w:rsid w:val="00162A91"/>
    <w:rsid w:val="0016492D"/>
    <w:rsid w:val="0016529F"/>
    <w:rsid w:val="001654FB"/>
    <w:rsid w:val="00165548"/>
    <w:rsid w:val="0016583E"/>
    <w:rsid w:val="00165ED3"/>
    <w:rsid w:val="0016636D"/>
    <w:rsid w:val="001666D8"/>
    <w:rsid w:val="00167CD8"/>
    <w:rsid w:val="00171E0E"/>
    <w:rsid w:val="001737F2"/>
    <w:rsid w:val="00175FDF"/>
    <w:rsid w:val="0018261C"/>
    <w:rsid w:val="00182CEC"/>
    <w:rsid w:val="00183238"/>
    <w:rsid w:val="001860FB"/>
    <w:rsid w:val="00187611"/>
    <w:rsid w:val="0019006A"/>
    <w:rsid w:val="001904CF"/>
    <w:rsid w:val="00190878"/>
    <w:rsid w:val="00190C55"/>
    <w:rsid w:val="00192122"/>
    <w:rsid w:val="001970B4"/>
    <w:rsid w:val="001975E5"/>
    <w:rsid w:val="001A15D4"/>
    <w:rsid w:val="001A1673"/>
    <w:rsid w:val="001A3148"/>
    <w:rsid w:val="001A459B"/>
    <w:rsid w:val="001A7919"/>
    <w:rsid w:val="001A7A63"/>
    <w:rsid w:val="001A7D8B"/>
    <w:rsid w:val="001B0E4E"/>
    <w:rsid w:val="001B16FD"/>
    <w:rsid w:val="001B195B"/>
    <w:rsid w:val="001B3AEF"/>
    <w:rsid w:val="001B4B81"/>
    <w:rsid w:val="001B6EEE"/>
    <w:rsid w:val="001C17C2"/>
    <w:rsid w:val="001C1FBD"/>
    <w:rsid w:val="001C2D20"/>
    <w:rsid w:val="001C3DF1"/>
    <w:rsid w:val="001C54BD"/>
    <w:rsid w:val="001C5992"/>
    <w:rsid w:val="001D0336"/>
    <w:rsid w:val="001D0CE2"/>
    <w:rsid w:val="001D2582"/>
    <w:rsid w:val="001D3437"/>
    <w:rsid w:val="001D346A"/>
    <w:rsid w:val="001D3865"/>
    <w:rsid w:val="001D3BAA"/>
    <w:rsid w:val="001D44BE"/>
    <w:rsid w:val="001D571D"/>
    <w:rsid w:val="001D68B8"/>
    <w:rsid w:val="001D738C"/>
    <w:rsid w:val="001D7A7F"/>
    <w:rsid w:val="001E238C"/>
    <w:rsid w:val="001E48AD"/>
    <w:rsid w:val="001E49DC"/>
    <w:rsid w:val="001E51F7"/>
    <w:rsid w:val="001E6526"/>
    <w:rsid w:val="001E70FD"/>
    <w:rsid w:val="001E761D"/>
    <w:rsid w:val="001F031C"/>
    <w:rsid w:val="001F0819"/>
    <w:rsid w:val="001F2E62"/>
    <w:rsid w:val="001F3ECB"/>
    <w:rsid w:val="001F442D"/>
    <w:rsid w:val="001F49EE"/>
    <w:rsid w:val="001F797E"/>
    <w:rsid w:val="0020008D"/>
    <w:rsid w:val="00200FD0"/>
    <w:rsid w:val="002027B4"/>
    <w:rsid w:val="002035D7"/>
    <w:rsid w:val="002051E6"/>
    <w:rsid w:val="002104E6"/>
    <w:rsid w:val="00210BAF"/>
    <w:rsid w:val="00210EAF"/>
    <w:rsid w:val="0021110B"/>
    <w:rsid w:val="00211C35"/>
    <w:rsid w:val="002129B5"/>
    <w:rsid w:val="00212F5E"/>
    <w:rsid w:val="0021367D"/>
    <w:rsid w:val="002141AC"/>
    <w:rsid w:val="00214C41"/>
    <w:rsid w:val="0021587D"/>
    <w:rsid w:val="0021596E"/>
    <w:rsid w:val="00216888"/>
    <w:rsid w:val="00217379"/>
    <w:rsid w:val="00217C80"/>
    <w:rsid w:val="00220553"/>
    <w:rsid w:val="00221BDB"/>
    <w:rsid w:val="00222087"/>
    <w:rsid w:val="00222A28"/>
    <w:rsid w:val="002239E2"/>
    <w:rsid w:val="002246A8"/>
    <w:rsid w:val="00226F82"/>
    <w:rsid w:val="00227198"/>
    <w:rsid w:val="002346DB"/>
    <w:rsid w:val="00234ABE"/>
    <w:rsid w:val="00234E59"/>
    <w:rsid w:val="002356F5"/>
    <w:rsid w:val="00236564"/>
    <w:rsid w:val="0023686E"/>
    <w:rsid w:val="002404D7"/>
    <w:rsid w:val="002411C1"/>
    <w:rsid w:val="00242312"/>
    <w:rsid w:val="00243E17"/>
    <w:rsid w:val="00244188"/>
    <w:rsid w:val="00246633"/>
    <w:rsid w:val="00247829"/>
    <w:rsid w:val="002507F4"/>
    <w:rsid w:val="002515FE"/>
    <w:rsid w:val="00252613"/>
    <w:rsid w:val="00253FE1"/>
    <w:rsid w:val="0025422C"/>
    <w:rsid w:val="002548A0"/>
    <w:rsid w:val="00255AC5"/>
    <w:rsid w:val="0025732B"/>
    <w:rsid w:val="00261AB8"/>
    <w:rsid w:val="0026202F"/>
    <w:rsid w:val="0026332A"/>
    <w:rsid w:val="002638C3"/>
    <w:rsid w:val="00263E52"/>
    <w:rsid w:val="00265BA0"/>
    <w:rsid w:val="002716A2"/>
    <w:rsid w:val="002716C9"/>
    <w:rsid w:val="002749C2"/>
    <w:rsid w:val="00276051"/>
    <w:rsid w:val="0027676A"/>
    <w:rsid w:val="0027770B"/>
    <w:rsid w:val="0028026B"/>
    <w:rsid w:val="00281907"/>
    <w:rsid w:val="00281D36"/>
    <w:rsid w:val="00281F69"/>
    <w:rsid w:val="00282310"/>
    <w:rsid w:val="00282456"/>
    <w:rsid w:val="00282487"/>
    <w:rsid w:val="0028528D"/>
    <w:rsid w:val="002855C8"/>
    <w:rsid w:val="00285CA2"/>
    <w:rsid w:val="002860D0"/>
    <w:rsid w:val="00286323"/>
    <w:rsid w:val="00286E7D"/>
    <w:rsid w:val="00290411"/>
    <w:rsid w:val="0029151A"/>
    <w:rsid w:val="00291BCD"/>
    <w:rsid w:val="00291D99"/>
    <w:rsid w:val="002934B8"/>
    <w:rsid w:val="0029515B"/>
    <w:rsid w:val="002966FF"/>
    <w:rsid w:val="002977D9"/>
    <w:rsid w:val="00297BD1"/>
    <w:rsid w:val="002A0E38"/>
    <w:rsid w:val="002A1E41"/>
    <w:rsid w:val="002A2BCB"/>
    <w:rsid w:val="002A4389"/>
    <w:rsid w:val="002B04C5"/>
    <w:rsid w:val="002B1D9C"/>
    <w:rsid w:val="002B3FCA"/>
    <w:rsid w:val="002B5ACB"/>
    <w:rsid w:val="002B647F"/>
    <w:rsid w:val="002B7C96"/>
    <w:rsid w:val="002C00DF"/>
    <w:rsid w:val="002C09A9"/>
    <w:rsid w:val="002C1CC0"/>
    <w:rsid w:val="002C429D"/>
    <w:rsid w:val="002C48A1"/>
    <w:rsid w:val="002C4A69"/>
    <w:rsid w:val="002C5B3D"/>
    <w:rsid w:val="002C5C50"/>
    <w:rsid w:val="002C67E6"/>
    <w:rsid w:val="002C682E"/>
    <w:rsid w:val="002D0469"/>
    <w:rsid w:val="002D0BC3"/>
    <w:rsid w:val="002D1B14"/>
    <w:rsid w:val="002D3172"/>
    <w:rsid w:val="002D3312"/>
    <w:rsid w:val="002D47E7"/>
    <w:rsid w:val="002D4C60"/>
    <w:rsid w:val="002D6A7C"/>
    <w:rsid w:val="002D6BCD"/>
    <w:rsid w:val="002E0853"/>
    <w:rsid w:val="002E2375"/>
    <w:rsid w:val="002E5480"/>
    <w:rsid w:val="002E55B5"/>
    <w:rsid w:val="002E63CB"/>
    <w:rsid w:val="002E6894"/>
    <w:rsid w:val="002E68FC"/>
    <w:rsid w:val="002E778A"/>
    <w:rsid w:val="002E78E7"/>
    <w:rsid w:val="002F0ABA"/>
    <w:rsid w:val="002F0B14"/>
    <w:rsid w:val="002F0D87"/>
    <w:rsid w:val="002F2679"/>
    <w:rsid w:val="002F3DAE"/>
    <w:rsid w:val="002F3FFF"/>
    <w:rsid w:val="002F52A9"/>
    <w:rsid w:val="002F5DDE"/>
    <w:rsid w:val="002F614F"/>
    <w:rsid w:val="002F7CED"/>
    <w:rsid w:val="00301A66"/>
    <w:rsid w:val="00302335"/>
    <w:rsid w:val="0030289F"/>
    <w:rsid w:val="00304BD5"/>
    <w:rsid w:val="0030575C"/>
    <w:rsid w:val="003074C1"/>
    <w:rsid w:val="00310DD4"/>
    <w:rsid w:val="003114CE"/>
    <w:rsid w:val="00312B4E"/>
    <w:rsid w:val="003142DE"/>
    <w:rsid w:val="00315298"/>
    <w:rsid w:val="00320ABD"/>
    <w:rsid w:val="00320CC2"/>
    <w:rsid w:val="00320FDE"/>
    <w:rsid w:val="003217D2"/>
    <w:rsid w:val="003226EC"/>
    <w:rsid w:val="00322DE5"/>
    <w:rsid w:val="00326F72"/>
    <w:rsid w:val="00331938"/>
    <w:rsid w:val="00331D6A"/>
    <w:rsid w:val="00333EB6"/>
    <w:rsid w:val="00335DC6"/>
    <w:rsid w:val="00340A4E"/>
    <w:rsid w:val="00341A2D"/>
    <w:rsid w:val="00342323"/>
    <w:rsid w:val="003424E9"/>
    <w:rsid w:val="003434B8"/>
    <w:rsid w:val="003442AD"/>
    <w:rsid w:val="003448A5"/>
    <w:rsid w:val="00344F57"/>
    <w:rsid w:val="003459BE"/>
    <w:rsid w:val="00350678"/>
    <w:rsid w:val="00350718"/>
    <w:rsid w:val="00350BE1"/>
    <w:rsid w:val="00351657"/>
    <w:rsid w:val="003529F0"/>
    <w:rsid w:val="00353639"/>
    <w:rsid w:val="00353B3E"/>
    <w:rsid w:val="00354701"/>
    <w:rsid w:val="00354F34"/>
    <w:rsid w:val="00355A44"/>
    <w:rsid w:val="00357AA8"/>
    <w:rsid w:val="0036024B"/>
    <w:rsid w:val="00360E04"/>
    <w:rsid w:val="00363082"/>
    <w:rsid w:val="003646D7"/>
    <w:rsid w:val="003648DA"/>
    <w:rsid w:val="003658F1"/>
    <w:rsid w:val="00366C47"/>
    <w:rsid w:val="00367F5B"/>
    <w:rsid w:val="00371B02"/>
    <w:rsid w:val="00375C76"/>
    <w:rsid w:val="003818A9"/>
    <w:rsid w:val="00385245"/>
    <w:rsid w:val="00385C21"/>
    <w:rsid w:val="00386463"/>
    <w:rsid w:val="00387D7B"/>
    <w:rsid w:val="003900EC"/>
    <w:rsid w:val="00390847"/>
    <w:rsid w:val="00391B6B"/>
    <w:rsid w:val="003929F1"/>
    <w:rsid w:val="00392B6D"/>
    <w:rsid w:val="00393797"/>
    <w:rsid w:val="0039391B"/>
    <w:rsid w:val="0039522E"/>
    <w:rsid w:val="003952E7"/>
    <w:rsid w:val="00396D73"/>
    <w:rsid w:val="00397AC6"/>
    <w:rsid w:val="003A029E"/>
    <w:rsid w:val="003A0E28"/>
    <w:rsid w:val="003A17BB"/>
    <w:rsid w:val="003A17E2"/>
    <w:rsid w:val="003A330A"/>
    <w:rsid w:val="003A3EFA"/>
    <w:rsid w:val="003A4225"/>
    <w:rsid w:val="003A626E"/>
    <w:rsid w:val="003B06DC"/>
    <w:rsid w:val="003B2BD6"/>
    <w:rsid w:val="003B312D"/>
    <w:rsid w:val="003B3B5B"/>
    <w:rsid w:val="003B6A34"/>
    <w:rsid w:val="003B6F74"/>
    <w:rsid w:val="003B7EC5"/>
    <w:rsid w:val="003C0E71"/>
    <w:rsid w:val="003C1187"/>
    <w:rsid w:val="003C376A"/>
    <w:rsid w:val="003C45FA"/>
    <w:rsid w:val="003C5DC1"/>
    <w:rsid w:val="003C60EA"/>
    <w:rsid w:val="003C7086"/>
    <w:rsid w:val="003D0CB8"/>
    <w:rsid w:val="003E09DD"/>
    <w:rsid w:val="003E0BE3"/>
    <w:rsid w:val="003E2253"/>
    <w:rsid w:val="003E3AA6"/>
    <w:rsid w:val="003E470C"/>
    <w:rsid w:val="003E51A8"/>
    <w:rsid w:val="003E562B"/>
    <w:rsid w:val="003E66A7"/>
    <w:rsid w:val="003F5406"/>
    <w:rsid w:val="003F5FAD"/>
    <w:rsid w:val="003F67B1"/>
    <w:rsid w:val="003F6AF5"/>
    <w:rsid w:val="003F6F8E"/>
    <w:rsid w:val="00400828"/>
    <w:rsid w:val="00401726"/>
    <w:rsid w:val="004038AD"/>
    <w:rsid w:val="00406E9F"/>
    <w:rsid w:val="00407474"/>
    <w:rsid w:val="0041045C"/>
    <w:rsid w:val="004113F0"/>
    <w:rsid w:val="00411973"/>
    <w:rsid w:val="004122B8"/>
    <w:rsid w:val="004129CA"/>
    <w:rsid w:val="0041470D"/>
    <w:rsid w:val="004155D3"/>
    <w:rsid w:val="0041651B"/>
    <w:rsid w:val="00416B9B"/>
    <w:rsid w:val="00417639"/>
    <w:rsid w:val="004200C7"/>
    <w:rsid w:val="00420269"/>
    <w:rsid w:val="00420649"/>
    <w:rsid w:val="00420F80"/>
    <w:rsid w:val="00421384"/>
    <w:rsid w:val="00422C70"/>
    <w:rsid w:val="00422D83"/>
    <w:rsid w:val="00422EEA"/>
    <w:rsid w:val="004237D3"/>
    <w:rsid w:val="00424636"/>
    <w:rsid w:val="004247FD"/>
    <w:rsid w:val="00425B1E"/>
    <w:rsid w:val="00427E82"/>
    <w:rsid w:val="00427F14"/>
    <w:rsid w:val="00432557"/>
    <w:rsid w:val="004328D1"/>
    <w:rsid w:val="00433B5D"/>
    <w:rsid w:val="00435844"/>
    <w:rsid w:val="004360A8"/>
    <w:rsid w:val="00437214"/>
    <w:rsid w:val="004377C6"/>
    <w:rsid w:val="00440C1B"/>
    <w:rsid w:val="00443EAA"/>
    <w:rsid w:val="004464BA"/>
    <w:rsid w:val="00446746"/>
    <w:rsid w:val="00446909"/>
    <w:rsid w:val="00450F50"/>
    <w:rsid w:val="00451518"/>
    <w:rsid w:val="00452F7E"/>
    <w:rsid w:val="00453DB7"/>
    <w:rsid w:val="004540A4"/>
    <w:rsid w:val="00455669"/>
    <w:rsid w:val="0046241A"/>
    <w:rsid w:val="0046617E"/>
    <w:rsid w:val="004664CF"/>
    <w:rsid w:val="00467E5B"/>
    <w:rsid w:val="004702D9"/>
    <w:rsid w:val="0047039E"/>
    <w:rsid w:val="00473026"/>
    <w:rsid w:val="004754E5"/>
    <w:rsid w:val="004758E2"/>
    <w:rsid w:val="00475EF5"/>
    <w:rsid w:val="00476D84"/>
    <w:rsid w:val="004772EB"/>
    <w:rsid w:val="00483180"/>
    <w:rsid w:val="004831E1"/>
    <w:rsid w:val="00483A3B"/>
    <w:rsid w:val="00484ADC"/>
    <w:rsid w:val="00484DB9"/>
    <w:rsid w:val="0048613D"/>
    <w:rsid w:val="00486F8F"/>
    <w:rsid w:val="004872A8"/>
    <w:rsid w:val="0049138E"/>
    <w:rsid w:val="00493858"/>
    <w:rsid w:val="00495ABD"/>
    <w:rsid w:val="004963C2"/>
    <w:rsid w:val="00497914"/>
    <w:rsid w:val="004A1772"/>
    <w:rsid w:val="004A3BD9"/>
    <w:rsid w:val="004A3D34"/>
    <w:rsid w:val="004A4308"/>
    <w:rsid w:val="004A4ED8"/>
    <w:rsid w:val="004A516F"/>
    <w:rsid w:val="004B2561"/>
    <w:rsid w:val="004B3FC7"/>
    <w:rsid w:val="004B561E"/>
    <w:rsid w:val="004B5E54"/>
    <w:rsid w:val="004C163D"/>
    <w:rsid w:val="004C1D70"/>
    <w:rsid w:val="004C2CAD"/>
    <w:rsid w:val="004C38F0"/>
    <w:rsid w:val="004C3C39"/>
    <w:rsid w:val="004C3CA7"/>
    <w:rsid w:val="004C497F"/>
    <w:rsid w:val="004C6261"/>
    <w:rsid w:val="004C6A5A"/>
    <w:rsid w:val="004C6EE7"/>
    <w:rsid w:val="004C764B"/>
    <w:rsid w:val="004C7803"/>
    <w:rsid w:val="004C7941"/>
    <w:rsid w:val="004D0389"/>
    <w:rsid w:val="004D0797"/>
    <w:rsid w:val="004D137D"/>
    <w:rsid w:val="004D2321"/>
    <w:rsid w:val="004D243B"/>
    <w:rsid w:val="004D3080"/>
    <w:rsid w:val="004D3825"/>
    <w:rsid w:val="004D3F97"/>
    <w:rsid w:val="004D4D5F"/>
    <w:rsid w:val="004D598C"/>
    <w:rsid w:val="004D5EFA"/>
    <w:rsid w:val="004D6BCE"/>
    <w:rsid w:val="004D71EF"/>
    <w:rsid w:val="004E0ABE"/>
    <w:rsid w:val="004E318E"/>
    <w:rsid w:val="004E322E"/>
    <w:rsid w:val="004E4F28"/>
    <w:rsid w:val="004E4FDD"/>
    <w:rsid w:val="004E5223"/>
    <w:rsid w:val="004E566E"/>
    <w:rsid w:val="004E5747"/>
    <w:rsid w:val="004E5D09"/>
    <w:rsid w:val="004E6058"/>
    <w:rsid w:val="004F0C40"/>
    <w:rsid w:val="004F3509"/>
    <w:rsid w:val="004F5D3C"/>
    <w:rsid w:val="004F7056"/>
    <w:rsid w:val="004F7785"/>
    <w:rsid w:val="00500569"/>
    <w:rsid w:val="0050082B"/>
    <w:rsid w:val="00500E1D"/>
    <w:rsid w:val="00505056"/>
    <w:rsid w:val="005059A8"/>
    <w:rsid w:val="00506D23"/>
    <w:rsid w:val="00510FCC"/>
    <w:rsid w:val="005135FC"/>
    <w:rsid w:val="00513F3D"/>
    <w:rsid w:val="00514583"/>
    <w:rsid w:val="005152E3"/>
    <w:rsid w:val="005205B1"/>
    <w:rsid w:val="0052098A"/>
    <w:rsid w:val="00521BFF"/>
    <w:rsid w:val="00522009"/>
    <w:rsid w:val="00522A59"/>
    <w:rsid w:val="00525A58"/>
    <w:rsid w:val="00525AB2"/>
    <w:rsid w:val="005268CB"/>
    <w:rsid w:val="00526D86"/>
    <w:rsid w:val="00527769"/>
    <w:rsid w:val="0053009D"/>
    <w:rsid w:val="00530C68"/>
    <w:rsid w:val="00530E70"/>
    <w:rsid w:val="00531A07"/>
    <w:rsid w:val="00531CF7"/>
    <w:rsid w:val="00533F41"/>
    <w:rsid w:val="005359C6"/>
    <w:rsid w:val="00535B94"/>
    <w:rsid w:val="0053617C"/>
    <w:rsid w:val="00537EA9"/>
    <w:rsid w:val="00540039"/>
    <w:rsid w:val="00541FFE"/>
    <w:rsid w:val="00546A7C"/>
    <w:rsid w:val="00546E62"/>
    <w:rsid w:val="00546EFD"/>
    <w:rsid w:val="00547B73"/>
    <w:rsid w:val="00547E03"/>
    <w:rsid w:val="00550939"/>
    <w:rsid w:val="00550C84"/>
    <w:rsid w:val="00552343"/>
    <w:rsid w:val="00552527"/>
    <w:rsid w:val="00553566"/>
    <w:rsid w:val="0055438C"/>
    <w:rsid w:val="00554A3D"/>
    <w:rsid w:val="005557DE"/>
    <w:rsid w:val="00555E4F"/>
    <w:rsid w:val="00556727"/>
    <w:rsid w:val="00557401"/>
    <w:rsid w:val="00557596"/>
    <w:rsid w:val="005576EB"/>
    <w:rsid w:val="00557B2A"/>
    <w:rsid w:val="0056419C"/>
    <w:rsid w:val="00566704"/>
    <w:rsid w:val="00567018"/>
    <w:rsid w:val="00571E46"/>
    <w:rsid w:val="00572A2A"/>
    <w:rsid w:val="0057401D"/>
    <w:rsid w:val="005757E8"/>
    <w:rsid w:val="00575E8F"/>
    <w:rsid w:val="005760CD"/>
    <w:rsid w:val="0058068B"/>
    <w:rsid w:val="00581276"/>
    <w:rsid w:val="005812D8"/>
    <w:rsid w:val="005826BE"/>
    <w:rsid w:val="00583CCC"/>
    <w:rsid w:val="00583D88"/>
    <w:rsid w:val="005845B3"/>
    <w:rsid w:val="00584E1A"/>
    <w:rsid w:val="00585958"/>
    <w:rsid w:val="00587C65"/>
    <w:rsid w:val="0059129C"/>
    <w:rsid w:val="005917E0"/>
    <w:rsid w:val="00591E9C"/>
    <w:rsid w:val="00593970"/>
    <w:rsid w:val="005955D6"/>
    <w:rsid w:val="005966BD"/>
    <w:rsid w:val="00597447"/>
    <w:rsid w:val="005A1DBA"/>
    <w:rsid w:val="005A2BE4"/>
    <w:rsid w:val="005A47D8"/>
    <w:rsid w:val="005A6947"/>
    <w:rsid w:val="005B0D61"/>
    <w:rsid w:val="005B1ED1"/>
    <w:rsid w:val="005B1FA5"/>
    <w:rsid w:val="005B4177"/>
    <w:rsid w:val="005B447E"/>
    <w:rsid w:val="005B4D8A"/>
    <w:rsid w:val="005B54E5"/>
    <w:rsid w:val="005B612A"/>
    <w:rsid w:val="005B7846"/>
    <w:rsid w:val="005C15FE"/>
    <w:rsid w:val="005C3289"/>
    <w:rsid w:val="005C5D91"/>
    <w:rsid w:val="005C63AA"/>
    <w:rsid w:val="005C7338"/>
    <w:rsid w:val="005C751E"/>
    <w:rsid w:val="005C768F"/>
    <w:rsid w:val="005D151E"/>
    <w:rsid w:val="005D284B"/>
    <w:rsid w:val="005D2B35"/>
    <w:rsid w:val="005D37D5"/>
    <w:rsid w:val="005D3C0C"/>
    <w:rsid w:val="005D43F1"/>
    <w:rsid w:val="005D4A3C"/>
    <w:rsid w:val="005D4A8A"/>
    <w:rsid w:val="005D5B60"/>
    <w:rsid w:val="005D5BC2"/>
    <w:rsid w:val="005D6063"/>
    <w:rsid w:val="005E1A41"/>
    <w:rsid w:val="005E255C"/>
    <w:rsid w:val="005E3923"/>
    <w:rsid w:val="005E7190"/>
    <w:rsid w:val="005E7E44"/>
    <w:rsid w:val="005F0599"/>
    <w:rsid w:val="005F07A4"/>
    <w:rsid w:val="005F2240"/>
    <w:rsid w:val="005F5D51"/>
    <w:rsid w:val="0060018B"/>
    <w:rsid w:val="00600658"/>
    <w:rsid w:val="006017B7"/>
    <w:rsid w:val="0060186A"/>
    <w:rsid w:val="0060192E"/>
    <w:rsid w:val="006025A4"/>
    <w:rsid w:val="00602A66"/>
    <w:rsid w:val="00611B13"/>
    <w:rsid w:val="006120DB"/>
    <w:rsid w:val="006133E8"/>
    <w:rsid w:val="0061557E"/>
    <w:rsid w:val="006160BC"/>
    <w:rsid w:val="00616710"/>
    <w:rsid w:val="00616964"/>
    <w:rsid w:val="00616BD3"/>
    <w:rsid w:val="006208D6"/>
    <w:rsid w:val="00620A23"/>
    <w:rsid w:val="00621069"/>
    <w:rsid w:val="00622491"/>
    <w:rsid w:val="00622971"/>
    <w:rsid w:val="00623C92"/>
    <w:rsid w:val="00627B2D"/>
    <w:rsid w:val="006316A7"/>
    <w:rsid w:val="006337DA"/>
    <w:rsid w:val="00634DA6"/>
    <w:rsid w:val="00635785"/>
    <w:rsid w:val="006359A9"/>
    <w:rsid w:val="00637CBD"/>
    <w:rsid w:val="0064007A"/>
    <w:rsid w:val="00640F0D"/>
    <w:rsid w:val="006416F3"/>
    <w:rsid w:val="00641EB4"/>
    <w:rsid w:val="00642CBB"/>
    <w:rsid w:val="00643817"/>
    <w:rsid w:val="0064396D"/>
    <w:rsid w:val="006454B3"/>
    <w:rsid w:val="00645D26"/>
    <w:rsid w:val="00647068"/>
    <w:rsid w:val="00647C7E"/>
    <w:rsid w:val="006509AC"/>
    <w:rsid w:val="0065187E"/>
    <w:rsid w:val="00651E90"/>
    <w:rsid w:val="006536FF"/>
    <w:rsid w:val="00654F72"/>
    <w:rsid w:val="00655515"/>
    <w:rsid w:val="00655732"/>
    <w:rsid w:val="00656382"/>
    <w:rsid w:val="00657ED3"/>
    <w:rsid w:val="0066245F"/>
    <w:rsid w:val="0066365E"/>
    <w:rsid w:val="0066394F"/>
    <w:rsid w:val="00664C59"/>
    <w:rsid w:val="006669C5"/>
    <w:rsid w:val="00667224"/>
    <w:rsid w:val="00667500"/>
    <w:rsid w:val="006675DB"/>
    <w:rsid w:val="0066788C"/>
    <w:rsid w:val="006720EA"/>
    <w:rsid w:val="00672985"/>
    <w:rsid w:val="00672D92"/>
    <w:rsid w:val="00672DCA"/>
    <w:rsid w:val="00675DF4"/>
    <w:rsid w:val="00676464"/>
    <w:rsid w:val="006770DB"/>
    <w:rsid w:val="0068149F"/>
    <w:rsid w:val="00681F3B"/>
    <w:rsid w:val="00684550"/>
    <w:rsid w:val="00684B0A"/>
    <w:rsid w:val="00687A96"/>
    <w:rsid w:val="00690D50"/>
    <w:rsid w:val="0069348B"/>
    <w:rsid w:val="00693BA0"/>
    <w:rsid w:val="00694985"/>
    <w:rsid w:val="006950DC"/>
    <w:rsid w:val="00696CD5"/>
    <w:rsid w:val="00696DDE"/>
    <w:rsid w:val="006A213E"/>
    <w:rsid w:val="006A32FB"/>
    <w:rsid w:val="006A3A51"/>
    <w:rsid w:val="006A5017"/>
    <w:rsid w:val="006A524F"/>
    <w:rsid w:val="006A5F4E"/>
    <w:rsid w:val="006A659B"/>
    <w:rsid w:val="006A7A76"/>
    <w:rsid w:val="006B0F63"/>
    <w:rsid w:val="006B123B"/>
    <w:rsid w:val="006B148D"/>
    <w:rsid w:val="006B3C50"/>
    <w:rsid w:val="006B6618"/>
    <w:rsid w:val="006C16EB"/>
    <w:rsid w:val="006C2726"/>
    <w:rsid w:val="006C3A3C"/>
    <w:rsid w:val="006C445D"/>
    <w:rsid w:val="006C4C45"/>
    <w:rsid w:val="006C4F40"/>
    <w:rsid w:val="006D0E34"/>
    <w:rsid w:val="006D0E47"/>
    <w:rsid w:val="006D3174"/>
    <w:rsid w:val="006D3C8C"/>
    <w:rsid w:val="006D41C0"/>
    <w:rsid w:val="006D4F05"/>
    <w:rsid w:val="006D5184"/>
    <w:rsid w:val="006D53A3"/>
    <w:rsid w:val="006D593D"/>
    <w:rsid w:val="006D599A"/>
    <w:rsid w:val="006E0ED7"/>
    <w:rsid w:val="006E1169"/>
    <w:rsid w:val="006E149A"/>
    <w:rsid w:val="006E1679"/>
    <w:rsid w:val="006E43E5"/>
    <w:rsid w:val="006E4859"/>
    <w:rsid w:val="006E5905"/>
    <w:rsid w:val="006E590C"/>
    <w:rsid w:val="006E5EC5"/>
    <w:rsid w:val="006E6731"/>
    <w:rsid w:val="006F2FEE"/>
    <w:rsid w:val="006F3319"/>
    <w:rsid w:val="006F3415"/>
    <w:rsid w:val="006F6DFD"/>
    <w:rsid w:val="007011C7"/>
    <w:rsid w:val="00701C00"/>
    <w:rsid w:val="00702C13"/>
    <w:rsid w:val="0070320D"/>
    <w:rsid w:val="007034D8"/>
    <w:rsid w:val="00703954"/>
    <w:rsid w:val="00704BDE"/>
    <w:rsid w:val="00706B2C"/>
    <w:rsid w:val="00707A51"/>
    <w:rsid w:val="00707E9A"/>
    <w:rsid w:val="00710BAC"/>
    <w:rsid w:val="007117D8"/>
    <w:rsid w:val="0071192D"/>
    <w:rsid w:val="00712387"/>
    <w:rsid w:val="00712AB8"/>
    <w:rsid w:val="00713C7D"/>
    <w:rsid w:val="00714451"/>
    <w:rsid w:val="0071571D"/>
    <w:rsid w:val="00716ADC"/>
    <w:rsid w:val="00717C63"/>
    <w:rsid w:val="00721305"/>
    <w:rsid w:val="00721793"/>
    <w:rsid w:val="00722183"/>
    <w:rsid w:val="00724FD8"/>
    <w:rsid w:val="007261B7"/>
    <w:rsid w:val="007273B5"/>
    <w:rsid w:val="007307DE"/>
    <w:rsid w:val="007314DF"/>
    <w:rsid w:val="00731B70"/>
    <w:rsid w:val="0073313E"/>
    <w:rsid w:val="0073454A"/>
    <w:rsid w:val="0073575F"/>
    <w:rsid w:val="0073651D"/>
    <w:rsid w:val="00736B83"/>
    <w:rsid w:val="0074096F"/>
    <w:rsid w:val="00741344"/>
    <w:rsid w:val="0074373E"/>
    <w:rsid w:val="00744A4B"/>
    <w:rsid w:val="007454D2"/>
    <w:rsid w:val="00745981"/>
    <w:rsid w:val="007461E2"/>
    <w:rsid w:val="00750819"/>
    <w:rsid w:val="00750F60"/>
    <w:rsid w:val="007521D7"/>
    <w:rsid w:val="00752EBC"/>
    <w:rsid w:val="007530F4"/>
    <w:rsid w:val="007540A6"/>
    <w:rsid w:val="007545C5"/>
    <w:rsid w:val="0075571D"/>
    <w:rsid w:val="00755F01"/>
    <w:rsid w:val="0075604D"/>
    <w:rsid w:val="0075730F"/>
    <w:rsid w:val="00757F82"/>
    <w:rsid w:val="00760169"/>
    <w:rsid w:val="00760292"/>
    <w:rsid w:val="00760F83"/>
    <w:rsid w:val="007621E4"/>
    <w:rsid w:val="00763164"/>
    <w:rsid w:val="00763DCD"/>
    <w:rsid w:val="00765048"/>
    <w:rsid w:val="00765AFC"/>
    <w:rsid w:val="007667D2"/>
    <w:rsid w:val="00773E2B"/>
    <w:rsid w:val="0077591E"/>
    <w:rsid w:val="0077781F"/>
    <w:rsid w:val="00780272"/>
    <w:rsid w:val="00781DBE"/>
    <w:rsid w:val="007835FE"/>
    <w:rsid w:val="0078644B"/>
    <w:rsid w:val="00787A01"/>
    <w:rsid w:val="00787F4E"/>
    <w:rsid w:val="007906B8"/>
    <w:rsid w:val="00790719"/>
    <w:rsid w:val="00790E13"/>
    <w:rsid w:val="00791B5C"/>
    <w:rsid w:val="00791D27"/>
    <w:rsid w:val="00792C25"/>
    <w:rsid w:val="00793AD6"/>
    <w:rsid w:val="00795496"/>
    <w:rsid w:val="00795555"/>
    <w:rsid w:val="00795D19"/>
    <w:rsid w:val="00795ECA"/>
    <w:rsid w:val="007A04DB"/>
    <w:rsid w:val="007A114E"/>
    <w:rsid w:val="007A121E"/>
    <w:rsid w:val="007A1221"/>
    <w:rsid w:val="007A5459"/>
    <w:rsid w:val="007A6055"/>
    <w:rsid w:val="007A6174"/>
    <w:rsid w:val="007B0BC5"/>
    <w:rsid w:val="007B0DCB"/>
    <w:rsid w:val="007B185A"/>
    <w:rsid w:val="007B1A8D"/>
    <w:rsid w:val="007B230B"/>
    <w:rsid w:val="007B236D"/>
    <w:rsid w:val="007B25FF"/>
    <w:rsid w:val="007B53C1"/>
    <w:rsid w:val="007B71FB"/>
    <w:rsid w:val="007B7430"/>
    <w:rsid w:val="007B79F4"/>
    <w:rsid w:val="007B7CE0"/>
    <w:rsid w:val="007C26F8"/>
    <w:rsid w:val="007C3801"/>
    <w:rsid w:val="007C4EF1"/>
    <w:rsid w:val="007C4FFF"/>
    <w:rsid w:val="007D0082"/>
    <w:rsid w:val="007D058A"/>
    <w:rsid w:val="007D0C4D"/>
    <w:rsid w:val="007D2E0F"/>
    <w:rsid w:val="007D332E"/>
    <w:rsid w:val="007D4240"/>
    <w:rsid w:val="007D5AF0"/>
    <w:rsid w:val="007D6D71"/>
    <w:rsid w:val="007D6D88"/>
    <w:rsid w:val="007D7575"/>
    <w:rsid w:val="007E034B"/>
    <w:rsid w:val="007E11B9"/>
    <w:rsid w:val="007E137A"/>
    <w:rsid w:val="007E1440"/>
    <w:rsid w:val="007E330B"/>
    <w:rsid w:val="007E3DB1"/>
    <w:rsid w:val="007E3FE7"/>
    <w:rsid w:val="007E51AC"/>
    <w:rsid w:val="007E62B5"/>
    <w:rsid w:val="007E64C1"/>
    <w:rsid w:val="007E7D0E"/>
    <w:rsid w:val="007F062E"/>
    <w:rsid w:val="007F248F"/>
    <w:rsid w:val="007F2A7D"/>
    <w:rsid w:val="007F3CDC"/>
    <w:rsid w:val="007F4E84"/>
    <w:rsid w:val="007F5202"/>
    <w:rsid w:val="007F52F0"/>
    <w:rsid w:val="007F625C"/>
    <w:rsid w:val="007F6E27"/>
    <w:rsid w:val="007F7920"/>
    <w:rsid w:val="007F7E04"/>
    <w:rsid w:val="00800245"/>
    <w:rsid w:val="00800A53"/>
    <w:rsid w:val="00800F14"/>
    <w:rsid w:val="00805DC3"/>
    <w:rsid w:val="008062F6"/>
    <w:rsid w:val="00807E77"/>
    <w:rsid w:val="008125EB"/>
    <w:rsid w:val="0081278B"/>
    <w:rsid w:val="00812C11"/>
    <w:rsid w:val="008136C5"/>
    <w:rsid w:val="00813C10"/>
    <w:rsid w:val="0081468F"/>
    <w:rsid w:val="008157CF"/>
    <w:rsid w:val="008202FB"/>
    <w:rsid w:val="008228B3"/>
    <w:rsid w:val="00823ED9"/>
    <w:rsid w:val="008241ED"/>
    <w:rsid w:val="00825DA7"/>
    <w:rsid w:val="00827AF2"/>
    <w:rsid w:val="00830EF5"/>
    <w:rsid w:val="008332F3"/>
    <w:rsid w:val="00833876"/>
    <w:rsid w:val="00834310"/>
    <w:rsid w:val="008353D8"/>
    <w:rsid w:val="008373F2"/>
    <w:rsid w:val="00837CA1"/>
    <w:rsid w:val="00840ABF"/>
    <w:rsid w:val="00840FAD"/>
    <w:rsid w:val="00841F8C"/>
    <w:rsid w:val="00841FFE"/>
    <w:rsid w:val="00842ADC"/>
    <w:rsid w:val="00844743"/>
    <w:rsid w:val="00844A98"/>
    <w:rsid w:val="0084509C"/>
    <w:rsid w:val="00846148"/>
    <w:rsid w:val="00857597"/>
    <w:rsid w:val="00857993"/>
    <w:rsid w:val="0086208D"/>
    <w:rsid w:val="00863FBE"/>
    <w:rsid w:val="00866425"/>
    <w:rsid w:val="0086705A"/>
    <w:rsid w:val="00867FD3"/>
    <w:rsid w:val="008702B7"/>
    <w:rsid w:val="00871409"/>
    <w:rsid w:val="008735A7"/>
    <w:rsid w:val="00873C90"/>
    <w:rsid w:val="00876A8E"/>
    <w:rsid w:val="00880526"/>
    <w:rsid w:val="0088249B"/>
    <w:rsid w:val="00882A4E"/>
    <w:rsid w:val="008837AF"/>
    <w:rsid w:val="00884ABB"/>
    <w:rsid w:val="008854E3"/>
    <w:rsid w:val="00885984"/>
    <w:rsid w:val="008859D5"/>
    <w:rsid w:val="00886E58"/>
    <w:rsid w:val="008879E2"/>
    <w:rsid w:val="008904B4"/>
    <w:rsid w:val="00892E1A"/>
    <w:rsid w:val="00894F3B"/>
    <w:rsid w:val="0089624B"/>
    <w:rsid w:val="00896583"/>
    <w:rsid w:val="00897B67"/>
    <w:rsid w:val="008A081F"/>
    <w:rsid w:val="008A168A"/>
    <w:rsid w:val="008A204B"/>
    <w:rsid w:val="008A2F9E"/>
    <w:rsid w:val="008A378C"/>
    <w:rsid w:val="008A394B"/>
    <w:rsid w:val="008A39B5"/>
    <w:rsid w:val="008A66E4"/>
    <w:rsid w:val="008A69B4"/>
    <w:rsid w:val="008A7EAF"/>
    <w:rsid w:val="008B0082"/>
    <w:rsid w:val="008B07E2"/>
    <w:rsid w:val="008B0E47"/>
    <w:rsid w:val="008B4DBE"/>
    <w:rsid w:val="008B4EF6"/>
    <w:rsid w:val="008B550F"/>
    <w:rsid w:val="008B635F"/>
    <w:rsid w:val="008B72F7"/>
    <w:rsid w:val="008B7848"/>
    <w:rsid w:val="008C3772"/>
    <w:rsid w:val="008C3FFF"/>
    <w:rsid w:val="008C457C"/>
    <w:rsid w:val="008C5408"/>
    <w:rsid w:val="008C5486"/>
    <w:rsid w:val="008C5ADE"/>
    <w:rsid w:val="008C677D"/>
    <w:rsid w:val="008C76BC"/>
    <w:rsid w:val="008C7CB4"/>
    <w:rsid w:val="008D0D6C"/>
    <w:rsid w:val="008D0F09"/>
    <w:rsid w:val="008D140B"/>
    <w:rsid w:val="008D2701"/>
    <w:rsid w:val="008D2783"/>
    <w:rsid w:val="008D2C6B"/>
    <w:rsid w:val="008D3003"/>
    <w:rsid w:val="008D334D"/>
    <w:rsid w:val="008D5749"/>
    <w:rsid w:val="008D5B5E"/>
    <w:rsid w:val="008E3331"/>
    <w:rsid w:val="008E3C4E"/>
    <w:rsid w:val="008E439C"/>
    <w:rsid w:val="008E4464"/>
    <w:rsid w:val="008E4565"/>
    <w:rsid w:val="008E4DF7"/>
    <w:rsid w:val="008E4E8B"/>
    <w:rsid w:val="008E6299"/>
    <w:rsid w:val="008E6A08"/>
    <w:rsid w:val="008F2323"/>
    <w:rsid w:val="008F296A"/>
    <w:rsid w:val="008F2BA5"/>
    <w:rsid w:val="008F5F1D"/>
    <w:rsid w:val="0090105C"/>
    <w:rsid w:val="0090130A"/>
    <w:rsid w:val="0090158F"/>
    <w:rsid w:val="0090239D"/>
    <w:rsid w:val="009046F8"/>
    <w:rsid w:val="009047B1"/>
    <w:rsid w:val="00905189"/>
    <w:rsid w:val="00906FED"/>
    <w:rsid w:val="00911890"/>
    <w:rsid w:val="00912F5F"/>
    <w:rsid w:val="009170B3"/>
    <w:rsid w:val="00917A0D"/>
    <w:rsid w:val="0092073E"/>
    <w:rsid w:val="009223F8"/>
    <w:rsid w:val="00922D9F"/>
    <w:rsid w:val="00923744"/>
    <w:rsid w:val="00923D38"/>
    <w:rsid w:val="00923F2F"/>
    <w:rsid w:val="0092469E"/>
    <w:rsid w:val="00924D4D"/>
    <w:rsid w:val="00925699"/>
    <w:rsid w:val="00925AE9"/>
    <w:rsid w:val="00926181"/>
    <w:rsid w:val="009274FC"/>
    <w:rsid w:val="00930AD1"/>
    <w:rsid w:val="009326B0"/>
    <w:rsid w:val="0093387C"/>
    <w:rsid w:val="00933974"/>
    <w:rsid w:val="00933BCB"/>
    <w:rsid w:val="009344B8"/>
    <w:rsid w:val="0093470B"/>
    <w:rsid w:val="009368B6"/>
    <w:rsid w:val="00937545"/>
    <w:rsid w:val="0094056A"/>
    <w:rsid w:val="00940AE8"/>
    <w:rsid w:val="009441A4"/>
    <w:rsid w:val="009456DC"/>
    <w:rsid w:val="00947887"/>
    <w:rsid w:val="009506AE"/>
    <w:rsid w:val="009524E6"/>
    <w:rsid w:val="009529CD"/>
    <w:rsid w:val="00952B80"/>
    <w:rsid w:val="009544C3"/>
    <w:rsid w:val="009549AE"/>
    <w:rsid w:val="00954AF6"/>
    <w:rsid w:val="00954C8F"/>
    <w:rsid w:val="00955618"/>
    <w:rsid w:val="00955A2E"/>
    <w:rsid w:val="00956B43"/>
    <w:rsid w:val="00960ACD"/>
    <w:rsid w:val="009619E3"/>
    <w:rsid w:val="00961C4F"/>
    <w:rsid w:val="0096312A"/>
    <w:rsid w:val="00963B36"/>
    <w:rsid w:val="00964C82"/>
    <w:rsid w:val="00964F54"/>
    <w:rsid w:val="00965689"/>
    <w:rsid w:val="00971BD4"/>
    <w:rsid w:val="00972257"/>
    <w:rsid w:val="009739D9"/>
    <w:rsid w:val="009742D2"/>
    <w:rsid w:val="009745D2"/>
    <w:rsid w:val="00974B8B"/>
    <w:rsid w:val="00974EF8"/>
    <w:rsid w:val="00975077"/>
    <w:rsid w:val="00975EC7"/>
    <w:rsid w:val="009764F0"/>
    <w:rsid w:val="00977555"/>
    <w:rsid w:val="00977CFA"/>
    <w:rsid w:val="00980C29"/>
    <w:rsid w:val="00981810"/>
    <w:rsid w:val="00981F44"/>
    <w:rsid w:val="00982470"/>
    <w:rsid w:val="00982A66"/>
    <w:rsid w:val="0098665C"/>
    <w:rsid w:val="00993005"/>
    <w:rsid w:val="009930BF"/>
    <w:rsid w:val="00995383"/>
    <w:rsid w:val="009975A5"/>
    <w:rsid w:val="009A0728"/>
    <w:rsid w:val="009A0CB1"/>
    <w:rsid w:val="009A0CD7"/>
    <w:rsid w:val="009A0D4D"/>
    <w:rsid w:val="009A3B97"/>
    <w:rsid w:val="009A59BC"/>
    <w:rsid w:val="009A5E97"/>
    <w:rsid w:val="009A66F0"/>
    <w:rsid w:val="009A73D0"/>
    <w:rsid w:val="009B02C6"/>
    <w:rsid w:val="009B0FBF"/>
    <w:rsid w:val="009B14F7"/>
    <w:rsid w:val="009B5166"/>
    <w:rsid w:val="009B5BEC"/>
    <w:rsid w:val="009C0D0B"/>
    <w:rsid w:val="009C1201"/>
    <w:rsid w:val="009C16E0"/>
    <w:rsid w:val="009C1E1B"/>
    <w:rsid w:val="009C35DA"/>
    <w:rsid w:val="009C37D1"/>
    <w:rsid w:val="009C599E"/>
    <w:rsid w:val="009C5E0A"/>
    <w:rsid w:val="009C605A"/>
    <w:rsid w:val="009C659A"/>
    <w:rsid w:val="009C67A2"/>
    <w:rsid w:val="009C6BF7"/>
    <w:rsid w:val="009C7346"/>
    <w:rsid w:val="009C7489"/>
    <w:rsid w:val="009D14A7"/>
    <w:rsid w:val="009D2633"/>
    <w:rsid w:val="009D2A92"/>
    <w:rsid w:val="009D3C74"/>
    <w:rsid w:val="009D3F7D"/>
    <w:rsid w:val="009D3FB5"/>
    <w:rsid w:val="009D5DB7"/>
    <w:rsid w:val="009D6D41"/>
    <w:rsid w:val="009E09A9"/>
    <w:rsid w:val="009E45D7"/>
    <w:rsid w:val="009E5A5B"/>
    <w:rsid w:val="009E7B15"/>
    <w:rsid w:val="009F0E6D"/>
    <w:rsid w:val="009F1AC6"/>
    <w:rsid w:val="009F3BD4"/>
    <w:rsid w:val="009F3C57"/>
    <w:rsid w:val="009F4255"/>
    <w:rsid w:val="009F7D00"/>
    <w:rsid w:val="00A004F9"/>
    <w:rsid w:val="00A01AF1"/>
    <w:rsid w:val="00A022D0"/>
    <w:rsid w:val="00A022D9"/>
    <w:rsid w:val="00A047FF"/>
    <w:rsid w:val="00A05E6A"/>
    <w:rsid w:val="00A10E9D"/>
    <w:rsid w:val="00A111C3"/>
    <w:rsid w:val="00A1165A"/>
    <w:rsid w:val="00A12520"/>
    <w:rsid w:val="00A1486D"/>
    <w:rsid w:val="00A16EAB"/>
    <w:rsid w:val="00A21B8B"/>
    <w:rsid w:val="00A21F11"/>
    <w:rsid w:val="00A24988"/>
    <w:rsid w:val="00A25286"/>
    <w:rsid w:val="00A253D3"/>
    <w:rsid w:val="00A27C3A"/>
    <w:rsid w:val="00A31059"/>
    <w:rsid w:val="00A31192"/>
    <w:rsid w:val="00A362B1"/>
    <w:rsid w:val="00A36EF4"/>
    <w:rsid w:val="00A375AF"/>
    <w:rsid w:val="00A411D9"/>
    <w:rsid w:val="00A412AD"/>
    <w:rsid w:val="00A4521F"/>
    <w:rsid w:val="00A45591"/>
    <w:rsid w:val="00A462DD"/>
    <w:rsid w:val="00A50B36"/>
    <w:rsid w:val="00A51627"/>
    <w:rsid w:val="00A5238B"/>
    <w:rsid w:val="00A53A90"/>
    <w:rsid w:val="00A54367"/>
    <w:rsid w:val="00A576A4"/>
    <w:rsid w:val="00A60499"/>
    <w:rsid w:val="00A61196"/>
    <w:rsid w:val="00A61795"/>
    <w:rsid w:val="00A6302D"/>
    <w:rsid w:val="00A63545"/>
    <w:rsid w:val="00A640A7"/>
    <w:rsid w:val="00A64787"/>
    <w:rsid w:val="00A679EF"/>
    <w:rsid w:val="00A70108"/>
    <w:rsid w:val="00A712D6"/>
    <w:rsid w:val="00A75E17"/>
    <w:rsid w:val="00A764C0"/>
    <w:rsid w:val="00A77833"/>
    <w:rsid w:val="00A81326"/>
    <w:rsid w:val="00A82720"/>
    <w:rsid w:val="00A83BB5"/>
    <w:rsid w:val="00A8467F"/>
    <w:rsid w:val="00A84BBE"/>
    <w:rsid w:val="00A85D13"/>
    <w:rsid w:val="00A863D5"/>
    <w:rsid w:val="00A878CA"/>
    <w:rsid w:val="00A93AAB"/>
    <w:rsid w:val="00A93F0A"/>
    <w:rsid w:val="00A9508C"/>
    <w:rsid w:val="00A95636"/>
    <w:rsid w:val="00AA0312"/>
    <w:rsid w:val="00AA1CAD"/>
    <w:rsid w:val="00AA4171"/>
    <w:rsid w:val="00AA4805"/>
    <w:rsid w:val="00AA7D64"/>
    <w:rsid w:val="00AA7EAD"/>
    <w:rsid w:val="00AB0F37"/>
    <w:rsid w:val="00AB249A"/>
    <w:rsid w:val="00AB2E5F"/>
    <w:rsid w:val="00AB4BF3"/>
    <w:rsid w:val="00AB7BE4"/>
    <w:rsid w:val="00AC063E"/>
    <w:rsid w:val="00AC08C5"/>
    <w:rsid w:val="00AC23D9"/>
    <w:rsid w:val="00AC4733"/>
    <w:rsid w:val="00AC5C29"/>
    <w:rsid w:val="00AC628D"/>
    <w:rsid w:val="00AC64C0"/>
    <w:rsid w:val="00AD0682"/>
    <w:rsid w:val="00AD092D"/>
    <w:rsid w:val="00AD0E4D"/>
    <w:rsid w:val="00AD1A30"/>
    <w:rsid w:val="00AD23A6"/>
    <w:rsid w:val="00AD352E"/>
    <w:rsid w:val="00AD4B46"/>
    <w:rsid w:val="00AD4C2E"/>
    <w:rsid w:val="00AD59E6"/>
    <w:rsid w:val="00AD7C20"/>
    <w:rsid w:val="00AE1B43"/>
    <w:rsid w:val="00AE28D2"/>
    <w:rsid w:val="00AE4314"/>
    <w:rsid w:val="00AE43E8"/>
    <w:rsid w:val="00AE4F5E"/>
    <w:rsid w:val="00AE60E6"/>
    <w:rsid w:val="00AE656B"/>
    <w:rsid w:val="00AE75E5"/>
    <w:rsid w:val="00AF0346"/>
    <w:rsid w:val="00AF38C8"/>
    <w:rsid w:val="00AF4CCB"/>
    <w:rsid w:val="00AF6193"/>
    <w:rsid w:val="00AF6BBA"/>
    <w:rsid w:val="00B0011B"/>
    <w:rsid w:val="00B00AAA"/>
    <w:rsid w:val="00B01175"/>
    <w:rsid w:val="00B01660"/>
    <w:rsid w:val="00B01676"/>
    <w:rsid w:val="00B01EB0"/>
    <w:rsid w:val="00B04697"/>
    <w:rsid w:val="00B0478D"/>
    <w:rsid w:val="00B07123"/>
    <w:rsid w:val="00B1001F"/>
    <w:rsid w:val="00B10CF7"/>
    <w:rsid w:val="00B12403"/>
    <w:rsid w:val="00B13606"/>
    <w:rsid w:val="00B1398E"/>
    <w:rsid w:val="00B13C25"/>
    <w:rsid w:val="00B14ACD"/>
    <w:rsid w:val="00B14CD3"/>
    <w:rsid w:val="00B14F10"/>
    <w:rsid w:val="00B14F12"/>
    <w:rsid w:val="00B15010"/>
    <w:rsid w:val="00B222AA"/>
    <w:rsid w:val="00B22871"/>
    <w:rsid w:val="00B232FB"/>
    <w:rsid w:val="00B2436A"/>
    <w:rsid w:val="00B25C87"/>
    <w:rsid w:val="00B26832"/>
    <w:rsid w:val="00B272F5"/>
    <w:rsid w:val="00B330AE"/>
    <w:rsid w:val="00B3368F"/>
    <w:rsid w:val="00B35800"/>
    <w:rsid w:val="00B40392"/>
    <w:rsid w:val="00B40556"/>
    <w:rsid w:val="00B43224"/>
    <w:rsid w:val="00B450AB"/>
    <w:rsid w:val="00B453B4"/>
    <w:rsid w:val="00B46846"/>
    <w:rsid w:val="00B46B23"/>
    <w:rsid w:val="00B479E8"/>
    <w:rsid w:val="00B47EBC"/>
    <w:rsid w:val="00B50991"/>
    <w:rsid w:val="00B51E52"/>
    <w:rsid w:val="00B523DF"/>
    <w:rsid w:val="00B52E47"/>
    <w:rsid w:val="00B56C53"/>
    <w:rsid w:val="00B60A4D"/>
    <w:rsid w:val="00B60D40"/>
    <w:rsid w:val="00B60FFF"/>
    <w:rsid w:val="00B62DAA"/>
    <w:rsid w:val="00B62DCF"/>
    <w:rsid w:val="00B65B1B"/>
    <w:rsid w:val="00B678BA"/>
    <w:rsid w:val="00B704AD"/>
    <w:rsid w:val="00B704CC"/>
    <w:rsid w:val="00B70AEB"/>
    <w:rsid w:val="00B71506"/>
    <w:rsid w:val="00B71F02"/>
    <w:rsid w:val="00B7394B"/>
    <w:rsid w:val="00B73AB2"/>
    <w:rsid w:val="00B745FD"/>
    <w:rsid w:val="00B75D88"/>
    <w:rsid w:val="00B76A3A"/>
    <w:rsid w:val="00B773D8"/>
    <w:rsid w:val="00B81F14"/>
    <w:rsid w:val="00B83B59"/>
    <w:rsid w:val="00B83B62"/>
    <w:rsid w:val="00B846C1"/>
    <w:rsid w:val="00B84889"/>
    <w:rsid w:val="00B85420"/>
    <w:rsid w:val="00B92522"/>
    <w:rsid w:val="00B927FF"/>
    <w:rsid w:val="00B9343F"/>
    <w:rsid w:val="00B93C56"/>
    <w:rsid w:val="00B947C9"/>
    <w:rsid w:val="00B94B1F"/>
    <w:rsid w:val="00B94BBB"/>
    <w:rsid w:val="00B95E4B"/>
    <w:rsid w:val="00B96224"/>
    <w:rsid w:val="00BA22DB"/>
    <w:rsid w:val="00BA427A"/>
    <w:rsid w:val="00BA572F"/>
    <w:rsid w:val="00BA5A0E"/>
    <w:rsid w:val="00BB0314"/>
    <w:rsid w:val="00BB1487"/>
    <w:rsid w:val="00BB27E8"/>
    <w:rsid w:val="00BB2982"/>
    <w:rsid w:val="00BB332A"/>
    <w:rsid w:val="00BB577E"/>
    <w:rsid w:val="00BB7DC1"/>
    <w:rsid w:val="00BC03A4"/>
    <w:rsid w:val="00BC0963"/>
    <w:rsid w:val="00BC15C8"/>
    <w:rsid w:val="00BC29D8"/>
    <w:rsid w:val="00BC4B80"/>
    <w:rsid w:val="00BC6B20"/>
    <w:rsid w:val="00BC716A"/>
    <w:rsid w:val="00BC7D3F"/>
    <w:rsid w:val="00BD14DF"/>
    <w:rsid w:val="00BD5777"/>
    <w:rsid w:val="00BD7669"/>
    <w:rsid w:val="00BD7D5C"/>
    <w:rsid w:val="00BD7FB0"/>
    <w:rsid w:val="00BE37E7"/>
    <w:rsid w:val="00BE430A"/>
    <w:rsid w:val="00BE4A38"/>
    <w:rsid w:val="00BE5CDB"/>
    <w:rsid w:val="00BE6421"/>
    <w:rsid w:val="00BE7762"/>
    <w:rsid w:val="00BF2443"/>
    <w:rsid w:val="00BF379E"/>
    <w:rsid w:val="00BF3DF6"/>
    <w:rsid w:val="00BF556D"/>
    <w:rsid w:val="00C02C75"/>
    <w:rsid w:val="00C02F11"/>
    <w:rsid w:val="00C039CE"/>
    <w:rsid w:val="00C04470"/>
    <w:rsid w:val="00C0514A"/>
    <w:rsid w:val="00C05A73"/>
    <w:rsid w:val="00C1140F"/>
    <w:rsid w:val="00C11649"/>
    <w:rsid w:val="00C11CEF"/>
    <w:rsid w:val="00C123D2"/>
    <w:rsid w:val="00C129ED"/>
    <w:rsid w:val="00C137B7"/>
    <w:rsid w:val="00C1542C"/>
    <w:rsid w:val="00C16247"/>
    <w:rsid w:val="00C16D9D"/>
    <w:rsid w:val="00C17B14"/>
    <w:rsid w:val="00C17F70"/>
    <w:rsid w:val="00C21BDF"/>
    <w:rsid w:val="00C22298"/>
    <w:rsid w:val="00C22A2B"/>
    <w:rsid w:val="00C247D0"/>
    <w:rsid w:val="00C24DD6"/>
    <w:rsid w:val="00C26E05"/>
    <w:rsid w:val="00C270E5"/>
    <w:rsid w:val="00C2779E"/>
    <w:rsid w:val="00C27D2D"/>
    <w:rsid w:val="00C315BA"/>
    <w:rsid w:val="00C31DF6"/>
    <w:rsid w:val="00C32D03"/>
    <w:rsid w:val="00C337AB"/>
    <w:rsid w:val="00C34596"/>
    <w:rsid w:val="00C353CA"/>
    <w:rsid w:val="00C36231"/>
    <w:rsid w:val="00C367A2"/>
    <w:rsid w:val="00C40A98"/>
    <w:rsid w:val="00C420DF"/>
    <w:rsid w:val="00C451F7"/>
    <w:rsid w:val="00C45740"/>
    <w:rsid w:val="00C4666F"/>
    <w:rsid w:val="00C4732A"/>
    <w:rsid w:val="00C50122"/>
    <w:rsid w:val="00C504EE"/>
    <w:rsid w:val="00C50C9C"/>
    <w:rsid w:val="00C52715"/>
    <w:rsid w:val="00C52EDE"/>
    <w:rsid w:val="00C537DC"/>
    <w:rsid w:val="00C541EC"/>
    <w:rsid w:val="00C56B3E"/>
    <w:rsid w:val="00C57008"/>
    <w:rsid w:val="00C5709B"/>
    <w:rsid w:val="00C61DA2"/>
    <w:rsid w:val="00C67005"/>
    <w:rsid w:val="00C67C51"/>
    <w:rsid w:val="00C7093F"/>
    <w:rsid w:val="00C72931"/>
    <w:rsid w:val="00C73085"/>
    <w:rsid w:val="00C73442"/>
    <w:rsid w:val="00C73712"/>
    <w:rsid w:val="00C74247"/>
    <w:rsid w:val="00C74383"/>
    <w:rsid w:val="00C76025"/>
    <w:rsid w:val="00C76042"/>
    <w:rsid w:val="00C76878"/>
    <w:rsid w:val="00C7715B"/>
    <w:rsid w:val="00C801C8"/>
    <w:rsid w:val="00C80343"/>
    <w:rsid w:val="00C80A2C"/>
    <w:rsid w:val="00C80E56"/>
    <w:rsid w:val="00C825C6"/>
    <w:rsid w:val="00C82EB0"/>
    <w:rsid w:val="00C851A9"/>
    <w:rsid w:val="00C851AD"/>
    <w:rsid w:val="00C85684"/>
    <w:rsid w:val="00C9050C"/>
    <w:rsid w:val="00C90999"/>
    <w:rsid w:val="00C91F88"/>
    <w:rsid w:val="00C92987"/>
    <w:rsid w:val="00C933D6"/>
    <w:rsid w:val="00C94DA0"/>
    <w:rsid w:val="00C94FA9"/>
    <w:rsid w:val="00C95ABB"/>
    <w:rsid w:val="00C97191"/>
    <w:rsid w:val="00CA18E4"/>
    <w:rsid w:val="00CA378B"/>
    <w:rsid w:val="00CA40DA"/>
    <w:rsid w:val="00CA468E"/>
    <w:rsid w:val="00CB05EE"/>
    <w:rsid w:val="00CB1647"/>
    <w:rsid w:val="00CB1D4B"/>
    <w:rsid w:val="00CB3467"/>
    <w:rsid w:val="00CB5412"/>
    <w:rsid w:val="00CB6EE1"/>
    <w:rsid w:val="00CB7113"/>
    <w:rsid w:val="00CC0270"/>
    <w:rsid w:val="00CC37AF"/>
    <w:rsid w:val="00CC3AF9"/>
    <w:rsid w:val="00CC4C24"/>
    <w:rsid w:val="00CC570F"/>
    <w:rsid w:val="00CC5A9E"/>
    <w:rsid w:val="00CC5D80"/>
    <w:rsid w:val="00CD01C9"/>
    <w:rsid w:val="00CD0995"/>
    <w:rsid w:val="00CD15C9"/>
    <w:rsid w:val="00CD1E76"/>
    <w:rsid w:val="00CD2F6D"/>
    <w:rsid w:val="00CD5050"/>
    <w:rsid w:val="00CD5340"/>
    <w:rsid w:val="00CD5AAF"/>
    <w:rsid w:val="00CD5E43"/>
    <w:rsid w:val="00CD6E01"/>
    <w:rsid w:val="00CE1182"/>
    <w:rsid w:val="00CE1482"/>
    <w:rsid w:val="00CE36DD"/>
    <w:rsid w:val="00CE3F53"/>
    <w:rsid w:val="00CE42AF"/>
    <w:rsid w:val="00CE4EEE"/>
    <w:rsid w:val="00CE6A74"/>
    <w:rsid w:val="00CE6F75"/>
    <w:rsid w:val="00CE7E65"/>
    <w:rsid w:val="00CF088F"/>
    <w:rsid w:val="00CF10D1"/>
    <w:rsid w:val="00CF2378"/>
    <w:rsid w:val="00CF2C2B"/>
    <w:rsid w:val="00CF3CCE"/>
    <w:rsid w:val="00CF48C6"/>
    <w:rsid w:val="00CF55B9"/>
    <w:rsid w:val="00CF5A65"/>
    <w:rsid w:val="00CF5B5D"/>
    <w:rsid w:val="00CF6C20"/>
    <w:rsid w:val="00CF75B4"/>
    <w:rsid w:val="00D0185B"/>
    <w:rsid w:val="00D02FD1"/>
    <w:rsid w:val="00D03F22"/>
    <w:rsid w:val="00D0455D"/>
    <w:rsid w:val="00D04DF7"/>
    <w:rsid w:val="00D05025"/>
    <w:rsid w:val="00D101A4"/>
    <w:rsid w:val="00D109CE"/>
    <w:rsid w:val="00D11907"/>
    <w:rsid w:val="00D135FB"/>
    <w:rsid w:val="00D149D8"/>
    <w:rsid w:val="00D149F0"/>
    <w:rsid w:val="00D15592"/>
    <w:rsid w:val="00D16D81"/>
    <w:rsid w:val="00D21D8D"/>
    <w:rsid w:val="00D22220"/>
    <w:rsid w:val="00D24EF1"/>
    <w:rsid w:val="00D251F2"/>
    <w:rsid w:val="00D267CC"/>
    <w:rsid w:val="00D27ECE"/>
    <w:rsid w:val="00D3192E"/>
    <w:rsid w:val="00D406DA"/>
    <w:rsid w:val="00D424F7"/>
    <w:rsid w:val="00D42FA2"/>
    <w:rsid w:val="00D453E0"/>
    <w:rsid w:val="00D4592B"/>
    <w:rsid w:val="00D45DE2"/>
    <w:rsid w:val="00D45F17"/>
    <w:rsid w:val="00D50BC3"/>
    <w:rsid w:val="00D5209A"/>
    <w:rsid w:val="00D527F9"/>
    <w:rsid w:val="00D52AE7"/>
    <w:rsid w:val="00D54C90"/>
    <w:rsid w:val="00D55E6A"/>
    <w:rsid w:val="00D56037"/>
    <w:rsid w:val="00D560CD"/>
    <w:rsid w:val="00D56A5D"/>
    <w:rsid w:val="00D6030C"/>
    <w:rsid w:val="00D6050F"/>
    <w:rsid w:val="00D60AC9"/>
    <w:rsid w:val="00D63D61"/>
    <w:rsid w:val="00D6496B"/>
    <w:rsid w:val="00D65192"/>
    <w:rsid w:val="00D6545E"/>
    <w:rsid w:val="00D6655C"/>
    <w:rsid w:val="00D7088C"/>
    <w:rsid w:val="00D70EF0"/>
    <w:rsid w:val="00D71DC5"/>
    <w:rsid w:val="00D730E6"/>
    <w:rsid w:val="00D731D7"/>
    <w:rsid w:val="00D738FE"/>
    <w:rsid w:val="00D73F5C"/>
    <w:rsid w:val="00D7498F"/>
    <w:rsid w:val="00D74F72"/>
    <w:rsid w:val="00D75874"/>
    <w:rsid w:val="00D81005"/>
    <w:rsid w:val="00D81DE6"/>
    <w:rsid w:val="00D81E0F"/>
    <w:rsid w:val="00D82694"/>
    <w:rsid w:val="00D86BB3"/>
    <w:rsid w:val="00D87702"/>
    <w:rsid w:val="00D903E9"/>
    <w:rsid w:val="00D90B88"/>
    <w:rsid w:val="00D90C33"/>
    <w:rsid w:val="00D9250C"/>
    <w:rsid w:val="00DA1E03"/>
    <w:rsid w:val="00DA3A9C"/>
    <w:rsid w:val="00DA3C9A"/>
    <w:rsid w:val="00DA4877"/>
    <w:rsid w:val="00DB0396"/>
    <w:rsid w:val="00DB1EA7"/>
    <w:rsid w:val="00DB2320"/>
    <w:rsid w:val="00DB2C2E"/>
    <w:rsid w:val="00DB42B8"/>
    <w:rsid w:val="00DC050A"/>
    <w:rsid w:val="00DC3602"/>
    <w:rsid w:val="00DC7936"/>
    <w:rsid w:val="00DC799B"/>
    <w:rsid w:val="00DD2635"/>
    <w:rsid w:val="00DD2F0E"/>
    <w:rsid w:val="00DD3087"/>
    <w:rsid w:val="00DD3E62"/>
    <w:rsid w:val="00DD5BB4"/>
    <w:rsid w:val="00DD6560"/>
    <w:rsid w:val="00DE0755"/>
    <w:rsid w:val="00DE093E"/>
    <w:rsid w:val="00DE16DF"/>
    <w:rsid w:val="00DE2B5C"/>
    <w:rsid w:val="00DE2D19"/>
    <w:rsid w:val="00DE3D91"/>
    <w:rsid w:val="00DE46DA"/>
    <w:rsid w:val="00DE643A"/>
    <w:rsid w:val="00DE6CA0"/>
    <w:rsid w:val="00DE6D09"/>
    <w:rsid w:val="00DE725B"/>
    <w:rsid w:val="00DE757B"/>
    <w:rsid w:val="00DE76B7"/>
    <w:rsid w:val="00DE79B0"/>
    <w:rsid w:val="00DF0E8F"/>
    <w:rsid w:val="00DF108F"/>
    <w:rsid w:val="00DF1242"/>
    <w:rsid w:val="00DF2870"/>
    <w:rsid w:val="00DF54F6"/>
    <w:rsid w:val="00DF59A9"/>
    <w:rsid w:val="00DF5ED4"/>
    <w:rsid w:val="00DF6A73"/>
    <w:rsid w:val="00E02963"/>
    <w:rsid w:val="00E03595"/>
    <w:rsid w:val="00E06971"/>
    <w:rsid w:val="00E102FA"/>
    <w:rsid w:val="00E10640"/>
    <w:rsid w:val="00E111FE"/>
    <w:rsid w:val="00E11971"/>
    <w:rsid w:val="00E11A90"/>
    <w:rsid w:val="00E11BC9"/>
    <w:rsid w:val="00E12188"/>
    <w:rsid w:val="00E12702"/>
    <w:rsid w:val="00E127B4"/>
    <w:rsid w:val="00E13513"/>
    <w:rsid w:val="00E13795"/>
    <w:rsid w:val="00E13ABC"/>
    <w:rsid w:val="00E148DB"/>
    <w:rsid w:val="00E14F44"/>
    <w:rsid w:val="00E15CC0"/>
    <w:rsid w:val="00E25B2C"/>
    <w:rsid w:val="00E266D8"/>
    <w:rsid w:val="00E27323"/>
    <w:rsid w:val="00E31AE1"/>
    <w:rsid w:val="00E33C0F"/>
    <w:rsid w:val="00E34D43"/>
    <w:rsid w:val="00E36507"/>
    <w:rsid w:val="00E36DC1"/>
    <w:rsid w:val="00E37D05"/>
    <w:rsid w:val="00E37D6F"/>
    <w:rsid w:val="00E37E89"/>
    <w:rsid w:val="00E41C94"/>
    <w:rsid w:val="00E4215F"/>
    <w:rsid w:val="00E4259B"/>
    <w:rsid w:val="00E430FF"/>
    <w:rsid w:val="00E44B7F"/>
    <w:rsid w:val="00E44D28"/>
    <w:rsid w:val="00E474A1"/>
    <w:rsid w:val="00E47CD6"/>
    <w:rsid w:val="00E5014A"/>
    <w:rsid w:val="00E52701"/>
    <w:rsid w:val="00E53AC4"/>
    <w:rsid w:val="00E55802"/>
    <w:rsid w:val="00E56789"/>
    <w:rsid w:val="00E56CC0"/>
    <w:rsid w:val="00E604C3"/>
    <w:rsid w:val="00E6152A"/>
    <w:rsid w:val="00E6285B"/>
    <w:rsid w:val="00E638DC"/>
    <w:rsid w:val="00E63A51"/>
    <w:rsid w:val="00E64A49"/>
    <w:rsid w:val="00E70187"/>
    <w:rsid w:val="00E72E80"/>
    <w:rsid w:val="00E745A4"/>
    <w:rsid w:val="00E745B3"/>
    <w:rsid w:val="00E76A62"/>
    <w:rsid w:val="00E76BEC"/>
    <w:rsid w:val="00E77545"/>
    <w:rsid w:val="00E77A35"/>
    <w:rsid w:val="00E80A38"/>
    <w:rsid w:val="00E81147"/>
    <w:rsid w:val="00E81291"/>
    <w:rsid w:val="00E827FD"/>
    <w:rsid w:val="00E8334F"/>
    <w:rsid w:val="00E83421"/>
    <w:rsid w:val="00E835F3"/>
    <w:rsid w:val="00E858F7"/>
    <w:rsid w:val="00E86837"/>
    <w:rsid w:val="00E8703F"/>
    <w:rsid w:val="00E900D6"/>
    <w:rsid w:val="00E94BB8"/>
    <w:rsid w:val="00E950D5"/>
    <w:rsid w:val="00E951DE"/>
    <w:rsid w:val="00E95624"/>
    <w:rsid w:val="00E95A4C"/>
    <w:rsid w:val="00E95BA5"/>
    <w:rsid w:val="00E96070"/>
    <w:rsid w:val="00E96E67"/>
    <w:rsid w:val="00EA07DF"/>
    <w:rsid w:val="00EA19A6"/>
    <w:rsid w:val="00EA2744"/>
    <w:rsid w:val="00EA304B"/>
    <w:rsid w:val="00EA34D2"/>
    <w:rsid w:val="00EA596F"/>
    <w:rsid w:val="00EA6366"/>
    <w:rsid w:val="00EA6C81"/>
    <w:rsid w:val="00EA7322"/>
    <w:rsid w:val="00EB0607"/>
    <w:rsid w:val="00EB2DD9"/>
    <w:rsid w:val="00EB3E51"/>
    <w:rsid w:val="00EB4861"/>
    <w:rsid w:val="00EB67BA"/>
    <w:rsid w:val="00EC2A72"/>
    <w:rsid w:val="00EC3FF3"/>
    <w:rsid w:val="00EC4524"/>
    <w:rsid w:val="00EC6322"/>
    <w:rsid w:val="00EC7916"/>
    <w:rsid w:val="00ED45F2"/>
    <w:rsid w:val="00ED517C"/>
    <w:rsid w:val="00ED538E"/>
    <w:rsid w:val="00ED5545"/>
    <w:rsid w:val="00ED688C"/>
    <w:rsid w:val="00EE2E73"/>
    <w:rsid w:val="00EE5563"/>
    <w:rsid w:val="00EE5877"/>
    <w:rsid w:val="00EE6597"/>
    <w:rsid w:val="00EF05B6"/>
    <w:rsid w:val="00EF1301"/>
    <w:rsid w:val="00EF14C4"/>
    <w:rsid w:val="00EF253F"/>
    <w:rsid w:val="00EF269C"/>
    <w:rsid w:val="00EF2709"/>
    <w:rsid w:val="00EF2DD8"/>
    <w:rsid w:val="00EF48D9"/>
    <w:rsid w:val="00EF5A03"/>
    <w:rsid w:val="00EF646A"/>
    <w:rsid w:val="00EF6C98"/>
    <w:rsid w:val="00EF6E9E"/>
    <w:rsid w:val="00EF7917"/>
    <w:rsid w:val="00F0158A"/>
    <w:rsid w:val="00F040B2"/>
    <w:rsid w:val="00F0529A"/>
    <w:rsid w:val="00F05DD7"/>
    <w:rsid w:val="00F06D02"/>
    <w:rsid w:val="00F0708F"/>
    <w:rsid w:val="00F12679"/>
    <w:rsid w:val="00F130E6"/>
    <w:rsid w:val="00F15761"/>
    <w:rsid w:val="00F16CC4"/>
    <w:rsid w:val="00F21A54"/>
    <w:rsid w:val="00F21D7A"/>
    <w:rsid w:val="00F220C8"/>
    <w:rsid w:val="00F23601"/>
    <w:rsid w:val="00F260D3"/>
    <w:rsid w:val="00F27AE4"/>
    <w:rsid w:val="00F302D1"/>
    <w:rsid w:val="00F33072"/>
    <w:rsid w:val="00F33DB7"/>
    <w:rsid w:val="00F34262"/>
    <w:rsid w:val="00F3493F"/>
    <w:rsid w:val="00F36070"/>
    <w:rsid w:val="00F37054"/>
    <w:rsid w:val="00F402CC"/>
    <w:rsid w:val="00F4064E"/>
    <w:rsid w:val="00F41814"/>
    <w:rsid w:val="00F430A8"/>
    <w:rsid w:val="00F44983"/>
    <w:rsid w:val="00F451AC"/>
    <w:rsid w:val="00F45C70"/>
    <w:rsid w:val="00F50656"/>
    <w:rsid w:val="00F513EF"/>
    <w:rsid w:val="00F51785"/>
    <w:rsid w:val="00F51B51"/>
    <w:rsid w:val="00F52E11"/>
    <w:rsid w:val="00F5345A"/>
    <w:rsid w:val="00F54005"/>
    <w:rsid w:val="00F55737"/>
    <w:rsid w:val="00F55D6B"/>
    <w:rsid w:val="00F55F1B"/>
    <w:rsid w:val="00F56058"/>
    <w:rsid w:val="00F57FFD"/>
    <w:rsid w:val="00F6032E"/>
    <w:rsid w:val="00F62424"/>
    <w:rsid w:val="00F65C3B"/>
    <w:rsid w:val="00F668FE"/>
    <w:rsid w:val="00F71259"/>
    <w:rsid w:val="00F74F7E"/>
    <w:rsid w:val="00F7646F"/>
    <w:rsid w:val="00F80E7B"/>
    <w:rsid w:val="00F81172"/>
    <w:rsid w:val="00F81340"/>
    <w:rsid w:val="00F85E16"/>
    <w:rsid w:val="00F9051E"/>
    <w:rsid w:val="00F91280"/>
    <w:rsid w:val="00F922E8"/>
    <w:rsid w:val="00F923A6"/>
    <w:rsid w:val="00F92F32"/>
    <w:rsid w:val="00F936CB"/>
    <w:rsid w:val="00F93D77"/>
    <w:rsid w:val="00F96424"/>
    <w:rsid w:val="00F9767D"/>
    <w:rsid w:val="00FA00AF"/>
    <w:rsid w:val="00FA0A1A"/>
    <w:rsid w:val="00FA310E"/>
    <w:rsid w:val="00FA354D"/>
    <w:rsid w:val="00FA3D42"/>
    <w:rsid w:val="00FA3D6A"/>
    <w:rsid w:val="00FA522A"/>
    <w:rsid w:val="00FA6B81"/>
    <w:rsid w:val="00FA7252"/>
    <w:rsid w:val="00FB071E"/>
    <w:rsid w:val="00FB0E27"/>
    <w:rsid w:val="00FB105D"/>
    <w:rsid w:val="00FB23B8"/>
    <w:rsid w:val="00FC2608"/>
    <w:rsid w:val="00FC5645"/>
    <w:rsid w:val="00FC66A1"/>
    <w:rsid w:val="00FC68C8"/>
    <w:rsid w:val="00FD0F12"/>
    <w:rsid w:val="00FD1048"/>
    <w:rsid w:val="00FD2259"/>
    <w:rsid w:val="00FD2AC1"/>
    <w:rsid w:val="00FD471E"/>
    <w:rsid w:val="00FD4F08"/>
    <w:rsid w:val="00FE1BBE"/>
    <w:rsid w:val="00FE28A0"/>
    <w:rsid w:val="00FE3DB3"/>
    <w:rsid w:val="00FE50D7"/>
    <w:rsid w:val="00FE79CA"/>
    <w:rsid w:val="00FF0F18"/>
    <w:rsid w:val="00FF3037"/>
    <w:rsid w:val="00FF3299"/>
    <w:rsid w:val="00FF3556"/>
    <w:rsid w:val="00FF3DA8"/>
    <w:rsid w:val="00FF4844"/>
    <w:rsid w:val="00FF63DE"/>
    <w:rsid w:val="00FF67B2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90145A"/>
  <w15:chartTrackingRefBased/>
  <w15:docId w15:val="{C73ABDDF-E2DD-4D01-A2BF-A56D222D1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3782A"/>
    <w:pPr>
      <w:widowControl w:val="0"/>
      <w:spacing w:before="120"/>
      <w:ind w:left="547"/>
    </w:pPr>
    <w:rPr>
      <w:snapToGrid w:val="0"/>
      <w:sz w:val="24"/>
    </w:rPr>
  </w:style>
  <w:style w:type="paragraph" w:styleId="Heading1">
    <w:name w:val="heading 1"/>
    <w:aliases w:val="Heading 1(Report Only),Chapter,Heading 1(Report Only)1,Chapter1,H1"/>
    <w:basedOn w:val="Normal"/>
    <w:next w:val="Heading2"/>
    <w:link w:val="Heading1Char"/>
    <w:qFormat/>
    <w:rsid w:val="007D6D88"/>
    <w:pPr>
      <w:keepNext/>
      <w:numPr>
        <w:numId w:val="10"/>
      </w:numPr>
      <w:spacing w:before="360" w:after="240"/>
      <w:outlineLvl w:val="0"/>
    </w:pPr>
    <w:rPr>
      <w:b/>
      <w:kern w:val="28"/>
      <w:sz w:val="28"/>
    </w:rPr>
  </w:style>
  <w:style w:type="paragraph" w:styleId="Heading2">
    <w:name w:val="heading 2"/>
    <w:aliases w:val="l2,H2,h21,HD2"/>
    <w:basedOn w:val="Normal"/>
    <w:next w:val="NormalIndent"/>
    <w:link w:val="Heading2Char"/>
    <w:qFormat/>
    <w:rsid w:val="007D6D88"/>
    <w:pPr>
      <w:keepNext/>
      <w:numPr>
        <w:ilvl w:val="1"/>
        <w:numId w:val="10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h3,h31,h31 Char"/>
    <w:basedOn w:val="Normal"/>
    <w:next w:val="Normal"/>
    <w:link w:val="Heading3Char"/>
    <w:qFormat/>
    <w:rsid w:val="007D6D88"/>
    <w:pPr>
      <w:keepNext/>
      <w:numPr>
        <w:ilvl w:val="2"/>
        <w:numId w:val="10"/>
      </w:numPr>
      <w:tabs>
        <w:tab w:val="left" w:pos="792"/>
      </w:tabs>
      <w:spacing w:before="240"/>
      <w:ind w:left="720"/>
      <w:jc w:val="both"/>
      <w:outlineLvl w:val="2"/>
    </w:pPr>
    <w:rPr>
      <w:b/>
    </w:rPr>
  </w:style>
  <w:style w:type="paragraph" w:styleId="Heading4">
    <w:name w:val="heading 4"/>
    <w:aliases w:val="h4,h41"/>
    <w:basedOn w:val="Normal"/>
    <w:next w:val="Normal"/>
    <w:qFormat/>
    <w:pPr>
      <w:keepNext/>
      <w:numPr>
        <w:ilvl w:val="3"/>
        <w:numId w:val="10"/>
      </w:numPr>
      <w:spacing w:before="240" w:after="60"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0"/>
      </w:numPr>
      <w:jc w:val="both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0"/>
      </w:numPr>
      <w:outlineLvl w:val="5"/>
    </w:pPr>
    <w:rPr>
      <w:rFonts w:ascii=".VnTime" w:hAnsi=".VnTime"/>
      <w:b/>
      <w:i/>
      <w:sz w:val="22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0"/>
      </w:numPr>
      <w:spacing w:before="60" w:after="60"/>
      <w:outlineLvl w:val="6"/>
    </w:pPr>
    <w:rPr>
      <w:rFonts w:ascii=".VnTimeH" w:hAnsi=".VnTimeH"/>
      <w:b/>
      <w:color w:val="000000"/>
      <w:sz w:val="18"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10"/>
      </w:numPr>
      <w:jc w:val="both"/>
      <w:outlineLvl w:val="7"/>
    </w:pPr>
    <w:rPr>
      <w:rFonts w:ascii=".VnArialH" w:hAnsi=".VnArialH"/>
      <w:b/>
    </w:rPr>
  </w:style>
  <w:style w:type="paragraph" w:styleId="Heading9">
    <w:name w:val="heading 9"/>
    <w:basedOn w:val="Normal"/>
    <w:next w:val="Normal"/>
    <w:qFormat/>
    <w:pPr>
      <w:keepNext/>
      <w:numPr>
        <w:ilvl w:val="8"/>
        <w:numId w:val="10"/>
      </w:numPr>
      <w:outlineLvl w:val="8"/>
    </w:pPr>
    <w:rPr>
      <w:rFonts w:ascii=".VnArial" w:hAnsi=".VnArial"/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autoRedefine/>
    <w:rsid w:val="009A0CD7"/>
    <w:pPr>
      <w:ind w:left="0" w:right="14"/>
      <w:jc w:val="both"/>
    </w:pPr>
    <w:rPr>
      <w:rFonts w:cs="Arial"/>
    </w:rPr>
  </w:style>
  <w:style w:type="paragraph" w:styleId="BodyTextIndent">
    <w:name w:val="Body Text Indent"/>
    <w:basedOn w:val="Normal"/>
  </w:style>
  <w:style w:type="paragraph" w:styleId="BodyTextIndent2">
    <w:name w:val="Body Text Indent 2"/>
    <w:basedOn w:val="Normal"/>
    <w:pPr>
      <w:widowControl/>
      <w:spacing w:before="0"/>
      <w:ind w:left="720"/>
    </w:pPr>
    <w:rPr>
      <w:rFonts w:ascii=".VnTime" w:hAnsi=".VnTime"/>
      <w:snapToGrid/>
    </w:rPr>
  </w:style>
  <w:style w:type="paragraph" w:styleId="Caption">
    <w:name w:val="caption"/>
    <w:aliases w:val="Picture"/>
    <w:basedOn w:val="Normal"/>
    <w:next w:val="Normal"/>
    <w:qFormat/>
    <w:pPr>
      <w:spacing w:after="120"/>
      <w:ind w:left="1440"/>
      <w:jc w:val="both"/>
    </w:pPr>
    <w:rPr>
      <w:rFonts w:ascii=".VnTime" w:hAnsi=".VnTime"/>
      <w:b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ind w:left="0"/>
    </w:pPr>
  </w:style>
  <w:style w:type="paragraph" w:styleId="Header">
    <w:name w:val="header"/>
    <w:aliases w:val="Chapter Name"/>
    <w:basedOn w:val="Normal"/>
    <w:pPr>
      <w:tabs>
        <w:tab w:val="center" w:pos="4320"/>
        <w:tab w:val="right" w:pos="8640"/>
      </w:tabs>
      <w:ind w:left="0"/>
    </w:pPr>
  </w:style>
  <w:style w:type="character" w:styleId="Hyperlink">
    <w:name w:val="Hyperlink"/>
    <w:uiPriority w:val="99"/>
    <w:rPr>
      <w:color w:val="0000FF"/>
      <w:sz w:val="20"/>
      <w:u w:val="single"/>
    </w:rPr>
  </w:style>
  <w:style w:type="paragraph" w:customStyle="1" w:styleId="NormalCaption">
    <w:name w:val="NormalCaption"/>
    <w:basedOn w:val="Normal"/>
    <w:pPr>
      <w:spacing w:after="120"/>
    </w:pPr>
    <w:rPr>
      <w:b/>
    </w:rPr>
  </w:style>
  <w:style w:type="paragraph" w:customStyle="1" w:styleId="NormalIndent0">
    <w:name w:val="NormalIndent"/>
    <w:basedOn w:val="Normal"/>
    <w:pPr>
      <w:widowControl/>
      <w:ind w:left="720"/>
    </w:pPr>
    <w:rPr>
      <w:rFonts w:ascii=".VnArial" w:hAnsi=".VnArial"/>
      <w:snapToGrid/>
    </w:rPr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 w:after="60"/>
      <w:ind w:hanging="360"/>
    </w:pPr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autoRedefine/>
    <w:uiPriority w:val="39"/>
    <w:pPr>
      <w:tabs>
        <w:tab w:val="left" w:pos="400"/>
        <w:tab w:val="right" w:leader="dot" w:pos="8305"/>
      </w:tabs>
      <w:spacing w:after="120"/>
      <w:ind w:left="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800"/>
        <w:tab w:val="right" w:leader="dot" w:pos="8305"/>
      </w:tabs>
      <w:spacing w:before="20" w:after="20"/>
      <w:ind w:left="202"/>
    </w:pPr>
    <w:rPr>
      <w:noProof/>
    </w:rPr>
  </w:style>
  <w:style w:type="paragraph" w:styleId="TOC3">
    <w:name w:val="toc 3"/>
    <w:basedOn w:val="Normal"/>
    <w:next w:val="Normal"/>
    <w:autoRedefine/>
    <w:uiPriority w:val="39"/>
    <w:pPr>
      <w:tabs>
        <w:tab w:val="left" w:pos="1200"/>
        <w:tab w:val="right" w:leader="dot" w:pos="8305"/>
      </w:tabs>
      <w:spacing w:before="20" w:after="20"/>
      <w:ind w:left="403"/>
    </w:pPr>
    <w:rPr>
      <w:i/>
      <w:noProof/>
    </w:rPr>
  </w:style>
  <w:style w:type="paragraph" w:customStyle="1" w:styleId="NH-1">
    <w:name w:val="NH-1"/>
    <w:basedOn w:val="Normal"/>
    <w:next w:val="NH-2"/>
    <w:pPr>
      <w:keepNext/>
      <w:tabs>
        <w:tab w:val="left" w:pos="360"/>
      </w:tabs>
      <w:ind w:left="360" w:hanging="360"/>
    </w:pPr>
    <w:rPr>
      <w:rFonts w:ascii=".VnArial" w:hAnsi=".VnArial"/>
      <w:b/>
    </w:rPr>
  </w:style>
  <w:style w:type="paragraph" w:customStyle="1" w:styleId="NH-2">
    <w:name w:val="NH-2"/>
    <w:basedOn w:val="Normal"/>
    <w:next w:val="NormalIndent"/>
    <w:pPr>
      <w:keepNext/>
      <w:tabs>
        <w:tab w:val="left" w:pos="720"/>
      </w:tabs>
      <w:ind w:left="360" w:hanging="360"/>
    </w:pPr>
    <w:rPr>
      <w:rFonts w:ascii=".VnArial" w:hAnsi=".VnArial"/>
      <w:b/>
    </w:rPr>
  </w:style>
  <w:style w:type="paragraph" w:customStyle="1" w:styleId="NormalText">
    <w:name w:val="NormalText"/>
    <w:basedOn w:val="Normal"/>
    <w:pPr>
      <w:ind w:left="720"/>
      <w:jc w:val="both"/>
    </w:pPr>
  </w:style>
  <w:style w:type="paragraph" w:customStyle="1" w:styleId="H5">
    <w:name w:val="H5"/>
    <w:basedOn w:val="NormalIndent"/>
    <w:next w:val="Normal"/>
    <w:pPr>
      <w:keepNext/>
    </w:pPr>
    <w:rPr>
      <w:rFonts w:ascii=".VnTime" w:hAnsi=".VnTime"/>
      <w:b/>
      <w:i/>
      <w:color w:val="800080"/>
    </w:rPr>
  </w:style>
  <w:style w:type="paragraph" w:customStyle="1" w:styleId="NormalFD">
    <w:name w:val="NormalFD"/>
    <w:basedOn w:val="Normal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FootnoteText">
    <w:name w:val="footnote text"/>
    <w:basedOn w:val="Normal"/>
    <w:semiHidden/>
    <w:pPr>
      <w:spacing w:before="0"/>
      <w:ind w:left="360" w:hanging="360"/>
    </w:pPr>
    <w:rPr>
      <w:sz w:val="18"/>
    </w:rPr>
  </w:style>
  <w:style w:type="character" w:styleId="FootnoteReference">
    <w:name w:val="footnote reference"/>
    <w:semiHidden/>
    <w:rPr>
      <w:vertAlign w:val="superscript"/>
    </w:rPr>
  </w:style>
  <w:style w:type="paragraph" w:customStyle="1" w:styleId="Normal2">
    <w:name w:val="Normal 2"/>
    <w:basedOn w:val="Normal"/>
    <w:pPr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tabs>
        <w:tab w:val="left" w:pos="8820"/>
      </w:tabs>
      <w:spacing w:before="0"/>
      <w:ind w:left="720" w:right="22"/>
      <w:jc w:val="both"/>
    </w:pPr>
    <w:rPr>
      <w:rFonts w:ascii=".VnTime" w:hAnsi=".VnTime"/>
    </w:rPr>
  </w:style>
  <w:style w:type="paragraph" w:styleId="TOC4">
    <w:name w:val="toc 4"/>
    <w:basedOn w:val="Normal"/>
    <w:next w:val="Normal"/>
    <w:autoRedefine/>
    <w:uiPriority w:val="39"/>
    <w:pPr>
      <w:tabs>
        <w:tab w:val="left" w:pos="1600"/>
        <w:tab w:val="right" w:leader="dot" w:pos="8280"/>
      </w:tabs>
      <w:spacing w:before="20" w:after="20"/>
      <w:ind w:left="5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pPr>
      <w:spacing w:before="0"/>
      <w:ind w:left="800"/>
    </w:pPr>
    <w:rPr>
      <w:sz w:val="18"/>
    </w:rPr>
  </w:style>
  <w:style w:type="paragraph" w:styleId="TOC6">
    <w:name w:val="toc 6"/>
    <w:basedOn w:val="Normal"/>
    <w:next w:val="Normal"/>
    <w:autoRedefine/>
    <w:uiPriority w:val="39"/>
    <w:pPr>
      <w:spacing w:before="0"/>
      <w:ind w:left="1000"/>
    </w:pPr>
    <w:rPr>
      <w:sz w:val="18"/>
    </w:rPr>
  </w:style>
  <w:style w:type="paragraph" w:styleId="TOC7">
    <w:name w:val="toc 7"/>
    <w:basedOn w:val="Normal"/>
    <w:next w:val="Normal"/>
    <w:autoRedefine/>
    <w:uiPriority w:val="39"/>
    <w:pPr>
      <w:spacing w:before="0"/>
      <w:ind w:left="1200"/>
    </w:pPr>
    <w:rPr>
      <w:sz w:val="18"/>
    </w:rPr>
  </w:style>
  <w:style w:type="paragraph" w:styleId="TOC8">
    <w:name w:val="toc 8"/>
    <w:basedOn w:val="Normal"/>
    <w:next w:val="Normal"/>
    <w:autoRedefine/>
    <w:uiPriority w:val="39"/>
    <w:pPr>
      <w:spacing w:before="0"/>
      <w:ind w:left="1400"/>
    </w:pPr>
    <w:rPr>
      <w:sz w:val="18"/>
    </w:rPr>
  </w:style>
  <w:style w:type="paragraph" w:styleId="TOC9">
    <w:name w:val="toc 9"/>
    <w:basedOn w:val="Normal"/>
    <w:next w:val="Normal"/>
    <w:autoRedefine/>
    <w:uiPriority w:val="39"/>
    <w:pPr>
      <w:spacing w:before="0"/>
      <w:ind w:left="1600"/>
    </w:pPr>
    <w:rPr>
      <w:sz w:val="18"/>
    </w:rPr>
  </w:style>
  <w:style w:type="paragraph" w:styleId="BodyText">
    <w:name w:val="Body Text"/>
    <w:basedOn w:val="Normal"/>
    <w:pPr>
      <w:keepLines/>
      <w:spacing w:before="0" w:after="120" w:line="240" w:lineRule="atLeast"/>
      <w:ind w:left="720"/>
      <w:jc w:val="both"/>
    </w:pPr>
    <w:rPr>
      <w:snapToGrid/>
      <w:szCs w:val="24"/>
    </w:rPr>
  </w:style>
  <w:style w:type="paragraph" w:customStyle="1" w:styleId="NormalTB">
    <w:name w:val="NormalTB"/>
    <w:pPr>
      <w:widowControl w:val="0"/>
      <w:spacing w:before="120"/>
      <w:jc w:val="center"/>
    </w:pPr>
    <w:rPr>
      <w:b/>
      <w:snapToGrid w:val="0"/>
      <w:sz w:val="22"/>
    </w:rPr>
  </w:style>
  <w:style w:type="paragraph" w:customStyle="1" w:styleId="Vidu">
    <w:name w:val="Vidu"/>
    <w:basedOn w:val="Normal"/>
    <w:pPr>
      <w:widowControl/>
      <w:numPr>
        <w:numId w:val="4"/>
      </w:numPr>
      <w:spacing w:before="0"/>
      <w:jc w:val="both"/>
    </w:pPr>
    <w:rPr>
      <w:snapToGrid/>
    </w:rPr>
  </w:style>
  <w:style w:type="paragraph" w:customStyle="1" w:styleId="Mucvidu">
    <w:name w:val="Mucvidu"/>
    <w:basedOn w:val="Vidu"/>
    <w:pPr>
      <w:numPr>
        <w:numId w:val="1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pPr>
      <w:numPr>
        <w:numId w:val="3"/>
      </w:numPr>
    </w:pPr>
    <w:rPr>
      <w:sz w:val="28"/>
    </w:rPr>
  </w:style>
  <w:style w:type="paragraph" w:customStyle="1" w:styleId="Refer">
    <w:name w:val="Refer"/>
    <w:basedOn w:val="Normal"/>
    <w:pPr>
      <w:widowControl/>
      <w:spacing w:before="0" w:after="120"/>
      <w:ind w:firstLine="720"/>
      <w:jc w:val="both"/>
    </w:pPr>
    <w:rPr>
      <w:snapToGrid/>
    </w:rPr>
  </w:style>
  <w:style w:type="paragraph" w:customStyle="1" w:styleId="Point">
    <w:name w:val="Point"/>
    <w:basedOn w:val="Header"/>
    <w:pPr>
      <w:widowControl/>
      <w:numPr>
        <w:numId w:val="2"/>
      </w:numPr>
      <w:tabs>
        <w:tab w:val="clear" w:pos="4320"/>
        <w:tab w:val="clear" w:pos="8640"/>
      </w:tabs>
      <w:spacing w:before="0"/>
      <w:jc w:val="both"/>
    </w:pPr>
    <w:rPr>
      <w:snapToGrid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pPr>
      <w:widowControl/>
      <w:spacing w:before="0"/>
      <w:jc w:val="both"/>
    </w:pPr>
    <w:rPr>
      <w:rFonts w:ascii=".VnTime" w:hAnsi=".VnTime"/>
      <w:snapToGrid/>
    </w:rPr>
  </w:style>
  <w:style w:type="paragraph" w:customStyle="1" w:styleId="Bang">
    <w:name w:val="Bang"/>
    <w:basedOn w:val="Normal"/>
    <w:pPr>
      <w:spacing w:before="60" w:after="60"/>
      <w:ind w:left="0"/>
      <w:jc w:val="both"/>
    </w:pPr>
    <w:rPr>
      <w:snapToGrid/>
      <w:sz w:val="18"/>
    </w:rPr>
  </w:style>
  <w:style w:type="paragraph" w:styleId="BodyText3">
    <w:name w:val="Body Text 3"/>
    <w:basedOn w:val="Normal"/>
    <w:pPr>
      <w:widowControl/>
      <w:spacing w:before="0"/>
    </w:pPr>
    <w:rPr>
      <w:rFonts w:ascii=".VnTime" w:hAnsi=".VnTime"/>
      <w:i/>
      <w:snapToGrid/>
    </w:rPr>
  </w:style>
  <w:style w:type="paragraph" w:customStyle="1" w:styleId="Content">
    <w:name w:val="Content"/>
    <w:basedOn w:val="Normal"/>
    <w:pPr>
      <w:widowControl/>
      <w:ind w:firstLine="720"/>
      <w:jc w:val="both"/>
    </w:pPr>
    <w:rPr>
      <w:rFonts w:ascii=".VnTime" w:hAnsi=".VnTime"/>
      <w:snapToGrid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642"/>
      </w:tabs>
      <w:spacing w:before="0"/>
      <w:ind w:left="480" w:hanging="480"/>
    </w:pPr>
    <w:rPr>
      <w:smallCaps/>
      <w:snapToGrid/>
    </w:rPr>
  </w:style>
  <w:style w:type="paragraph" w:customStyle="1" w:styleId="NormalH">
    <w:name w:val="NormalH"/>
    <w:basedOn w:val="Normal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0"/>
    </w:pPr>
    <w:rPr>
      <w:rFonts w:ascii=".VnHelvetIns" w:hAnsi=".VnHelvetIns"/>
      <w:snapToGrid/>
      <w:sz w:val="32"/>
    </w:rPr>
  </w:style>
  <w:style w:type="paragraph" w:customStyle="1" w:styleId="TableCaption">
    <w:name w:val="TableCaption"/>
    <w:basedOn w:val="NormalIndent"/>
    <w:rPr>
      <w:b/>
    </w:rPr>
  </w:style>
  <w:style w:type="character" w:styleId="Strong">
    <w:name w:val="Strong"/>
    <w:uiPriority w:val="22"/>
    <w:qFormat/>
    <w:rPr>
      <w:b/>
    </w:rPr>
  </w:style>
  <w:style w:type="paragraph" w:styleId="Title">
    <w:name w:val="Title"/>
    <w:basedOn w:val="Normal"/>
    <w:link w:val="TitleChar"/>
    <w:uiPriority w:val="10"/>
    <w:qFormat/>
    <w:pPr>
      <w:spacing w:before="240" w:after="60"/>
      <w:jc w:val="center"/>
      <w:outlineLvl w:val="0"/>
    </w:pPr>
    <w:rPr>
      <w:b/>
      <w:kern w:val="28"/>
      <w:sz w:val="32"/>
    </w:rPr>
  </w:style>
  <w:style w:type="paragraph" w:customStyle="1" w:styleId="TableTitle">
    <w:name w:val="Table Title"/>
    <w:basedOn w:val="NormalIndent"/>
    <w:autoRedefine/>
    <w:pPr>
      <w:keepNext/>
      <w:numPr>
        <w:numId w:val="5"/>
      </w:numPr>
      <w:ind w:right="29"/>
      <w:jc w:val="right"/>
    </w:pPr>
  </w:style>
  <w:style w:type="paragraph" w:customStyle="1" w:styleId="Arial">
    <w:name w:val="Arial"/>
    <w:basedOn w:val="NormalIndent"/>
  </w:style>
  <w:style w:type="paragraph" w:styleId="BodyText2">
    <w:name w:val="Body Text 2"/>
    <w:basedOn w:val="Normal"/>
    <w:pPr>
      <w:ind w:left="0"/>
    </w:pPr>
  </w:style>
  <w:style w:type="paragraph" w:customStyle="1" w:styleId="NormalNV">
    <w:name w:val="NormalNV"/>
    <w:basedOn w:val="Normal"/>
    <w:pPr>
      <w:widowControl/>
      <w:tabs>
        <w:tab w:val="left" w:pos="720"/>
        <w:tab w:val="left" w:pos="2160"/>
        <w:tab w:val="right" w:leader="dot" w:pos="8640"/>
      </w:tabs>
      <w:ind w:left="0"/>
    </w:pPr>
    <w:rPr>
      <w:lang w:val="en-GB"/>
    </w:rPr>
  </w:style>
  <w:style w:type="paragraph" w:customStyle="1" w:styleId="TableText">
    <w:name w:val="Table Text"/>
    <w:basedOn w:val="Normal"/>
    <w:pPr>
      <w:widowControl/>
      <w:spacing w:before="60" w:after="60" w:line="480" w:lineRule="auto"/>
      <w:ind w:left="0"/>
    </w:pPr>
    <w:rPr>
      <w:snapToGrid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3">
    <w:name w:val="Body Text Indent 3"/>
    <w:basedOn w:val="Normal"/>
    <w:pPr>
      <w:jc w:val="both"/>
    </w:pPr>
  </w:style>
  <w:style w:type="paragraph" w:customStyle="1" w:styleId="Table">
    <w:name w:val="Table"/>
    <w:pPr>
      <w:numPr>
        <w:numId w:val="6"/>
      </w:numPr>
      <w:tabs>
        <w:tab w:val="left" w:pos="1080"/>
      </w:tabs>
      <w:spacing w:before="60" w:after="60"/>
      <w:jc w:val="center"/>
    </w:pPr>
    <w:rPr>
      <w:noProof/>
      <w:sz w:val="24"/>
    </w:rPr>
  </w:style>
  <w:style w:type="paragraph" w:customStyle="1" w:styleId="Name">
    <w:name w:val="Name"/>
    <w:basedOn w:val="Normal"/>
    <w:pPr>
      <w:widowControl/>
      <w:ind w:left="0" w:firstLine="720"/>
      <w:jc w:val="both"/>
    </w:pPr>
    <w:rPr>
      <w:rFonts w:ascii=".VnTimeH" w:hAnsi=".VnTimeH"/>
      <w:snapToGrid/>
    </w:rPr>
  </w:style>
  <w:style w:type="paragraph" w:customStyle="1" w:styleId="Bullet1">
    <w:name w:val="Bullet1"/>
    <w:pPr>
      <w:numPr>
        <w:numId w:val="7"/>
      </w:numPr>
      <w:spacing w:after="60"/>
      <w:jc w:val="both"/>
    </w:pPr>
    <w:rPr>
      <w:noProof/>
      <w:sz w:val="24"/>
    </w:rPr>
  </w:style>
  <w:style w:type="paragraph" w:customStyle="1" w:styleId="BodyText1">
    <w:name w:val="Body Text1"/>
    <w:basedOn w:val="NormalIndent"/>
    <w:pPr>
      <w:tabs>
        <w:tab w:val="left" w:pos="1224"/>
      </w:tabs>
      <w:spacing w:before="40" w:line="300" w:lineRule="atLeast"/>
      <w:ind w:left="432"/>
    </w:pPr>
  </w:style>
  <w:style w:type="paragraph" w:customStyle="1" w:styleId="Bullet2">
    <w:name w:val="Bullet2"/>
    <w:pPr>
      <w:numPr>
        <w:numId w:val="8"/>
      </w:numPr>
      <w:spacing w:after="60"/>
      <w:jc w:val="both"/>
    </w:pPr>
    <w:rPr>
      <w:noProof/>
      <w:sz w:val="24"/>
    </w:rPr>
  </w:style>
  <w:style w:type="paragraph" w:customStyle="1" w:styleId="Tabletext0">
    <w:name w:val="Tabletext"/>
    <w:basedOn w:val="Normal"/>
    <w:pPr>
      <w:keepLines/>
      <w:spacing w:before="0" w:after="120" w:line="240" w:lineRule="atLeast"/>
      <w:ind w:left="0"/>
    </w:pPr>
    <w:rPr>
      <w:snapToGrid/>
    </w:rPr>
  </w:style>
  <w:style w:type="paragraph" w:customStyle="1" w:styleId="requirement">
    <w:name w:val="requirement"/>
    <w:basedOn w:val="Normal"/>
    <w:autoRedefine/>
    <w:pPr>
      <w:widowControl/>
      <w:tabs>
        <w:tab w:val="left" w:pos="720"/>
        <w:tab w:val="left" w:pos="1440"/>
      </w:tabs>
      <w:spacing w:before="240"/>
      <w:ind w:left="2160" w:hanging="1440"/>
      <w:jc w:val="both"/>
    </w:pPr>
    <w:rPr>
      <w:snapToGrid/>
      <w:szCs w:val="24"/>
    </w:rPr>
  </w:style>
  <w:style w:type="paragraph" w:styleId="List">
    <w:name w:val="List"/>
    <w:basedOn w:val="Normal"/>
    <w:pPr>
      <w:widowControl/>
      <w:numPr>
        <w:numId w:val="43"/>
      </w:numPr>
      <w:ind w:left="714" w:hanging="357"/>
    </w:pPr>
    <w:rPr>
      <w:snapToGrid/>
      <w:szCs w:val="24"/>
    </w:rPr>
  </w:style>
  <w:style w:type="paragraph" w:styleId="ListNumber">
    <w:name w:val="List Number"/>
    <w:pPr>
      <w:numPr>
        <w:numId w:val="9"/>
      </w:numPr>
      <w:spacing w:before="40"/>
    </w:pPr>
  </w:style>
  <w:style w:type="character" w:customStyle="1" w:styleId="docemphroman">
    <w:name w:val="docemphroman"/>
    <w:basedOn w:val="DefaultParagraphFont"/>
  </w:style>
  <w:style w:type="paragraph" w:customStyle="1" w:styleId="comment">
    <w:name w:val="comment"/>
    <w:basedOn w:val="Normal"/>
    <w:pPr>
      <w:widowControl/>
      <w:spacing w:line="360" w:lineRule="auto"/>
      <w:ind w:left="720"/>
    </w:pPr>
    <w:rPr>
      <w:rFonts w:eastAsia="MS Mincho" w:cs="Arial"/>
      <w:bCs/>
      <w:i/>
      <w:lang w:eastAsia="ja-JP"/>
    </w:rPr>
  </w:style>
  <w:style w:type="paragraph" w:customStyle="1" w:styleId="NormalTableHeader">
    <w:name w:val="Normal Table Header"/>
    <w:basedOn w:val="NormalIndent"/>
    <w:pPr>
      <w:keepNext/>
      <w:keepLines/>
      <w:widowControl/>
      <w:tabs>
        <w:tab w:val="left" w:pos="702"/>
        <w:tab w:val="left" w:pos="1080"/>
      </w:tabs>
      <w:spacing w:after="120" w:line="360" w:lineRule="auto"/>
      <w:ind w:right="0"/>
      <w:jc w:val="center"/>
    </w:pPr>
    <w:rPr>
      <w:rFonts w:ascii="Tahoma" w:eastAsia="MS Mincho" w:hAnsi="Tahoma"/>
      <w:b/>
      <w:lang w:eastAsia="ja-JP"/>
    </w:rPr>
  </w:style>
  <w:style w:type="paragraph" w:customStyle="1" w:styleId="TableNormal1">
    <w:name w:val="Table Normal1"/>
    <w:basedOn w:val="Table"/>
    <w:pPr>
      <w:numPr>
        <w:numId w:val="0"/>
      </w:numPr>
      <w:tabs>
        <w:tab w:val="left" w:pos="1080"/>
      </w:tabs>
      <w:spacing w:before="40" w:after="40"/>
      <w:jc w:val="left"/>
    </w:pPr>
    <w:rPr>
      <w:rFonts w:ascii="Tahoma" w:eastAsia="MS Mincho" w:hAnsi="Tahoma" w:cs="Tahoma"/>
      <w:bCs/>
      <w:noProof w:val="0"/>
      <w:color w:val="000000"/>
      <w:sz w:val="20"/>
      <w:szCs w:val="24"/>
      <w:lang w:val="en-GB" w:eastAsia="ja-JP"/>
    </w:rPr>
  </w:style>
  <w:style w:type="paragraph" w:customStyle="1" w:styleId="Heading10">
    <w:name w:val="Heading 10"/>
    <w:basedOn w:val="Heading4"/>
    <w:pPr>
      <w:widowControl/>
      <w:numPr>
        <w:numId w:val="13"/>
      </w:numPr>
      <w:tabs>
        <w:tab w:val="left" w:pos="700"/>
      </w:tabs>
      <w:spacing w:after="120" w:line="360" w:lineRule="auto"/>
    </w:pPr>
    <w:rPr>
      <w:rFonts w:ascii=".VnTime" w:eastAsia="MS Mincho" w:hAnsi=".VnTime" w:cs="Tahoma"/>
      <w:b/>
      <w:iCs/>
      <w:noProof/>
      <w:sz w:val="22"/>
      <w:szCs w:val="22"/>
    </w:rPr>
  </w:style>
  <w:style w:type="paragraph" w:styleId="ListBullet2">
    <w:name w:val="List Bullet 2"/>
    <w:basedOn w:val="Normal"/>
    <w:autoRedefine/>
    <w:pPr>
      <w:widowControl/>
      <w:numPr>
        <w:numId w:val="12"/>
      </w:numPr>
      <w:spacing w:line="360" w:lineRule="auto"/>
    </w:pPr>
    <w:rPr>
      <w:rFonts w:ascii="Tahoma" w:eastAsia="MS Mincho" w:hAnsi="Tahoma" w:cs="Arial"/>
      <w:noProof/>
    </w:rPr>
  </w:style>
  <w:style w:type="paragraph" w:styleId="ListBullet">
    <w:name w:val="List Bullet"/>
    <w:basedOn w:val="Normal"/>
    <w:autoRedefine/>
    <w:pPr>
      <w:widowControl/>
      <w:numPr>
        <w:numId w:val="21"/>
      </w:numPr>
      <w:spacing w:line="360" w:lineRule="auto"/>
    </w:pPr>
    <w:rPr>
      <w:rFonts w:ascii="Tahoma" w:eastAsia="MS Mincho" w:hAnsi="Tahoma" w:cs="Arial"/>
      <w:noProof/>
    </w:rPr>
  </w:style>
  <w:style w:type="paragraph" w:customStyle="1" w:styleId="ListBullet0">
    <w:name w:val="List Bullet 0"/>
    <w:basedOn w:val="Normal"/>
    <w:pPr>
      <w:keepLines/>
      <w:widowControl/>
      <w:numPr>
        <w:ilvl w:val="1"/>
        <w:numId w:val="22"/>
      </w:numPr>
      <w:spacing w:line="360" w:lineRule="auto"/>
    </w:pPr>
    <w:rPr>
      <w:rFonts w:ascii="Tahoma" w:eastAsia="MS Mincho" w:hAnsi="Tahoma" w:cs="Tahoma"/>
      <w:noProof/>
      <w:szCs w:val="18"/>
    </w:rPr>
  </w:style>
  <w:style w:type="paragraph" w:styleId="ListBullet3">
    <w:name w:val="List Bullet 3"/>
    <w:basedOn w:val="Normal"/>
    <w:autoRedefine/>
    <w:pPr>
      <w:widowControl/>
      <w:numPr>
        <w:numId w:val="14"/>
      </w:numPr>
      <w:spacing w:line="360" w:lineRule="auto"/>
    </w:pPr>
    <w:rPr>
      <w:rFonts w:ascii="Tahoma" w:eastAsia="MS Mincho" w:hAnsi="Tahoma" w:cs="Arial"/>
      <w:noProof/>
    </w:rPr>
  </w:style>
  <w:style w:type="paragraph" w:styleId="ListBullet4">
    <w:name w:val="List Bullet 4"/>
    <w:basedOn w:val="Normal"/>
    <w:autoRedefine/>
    <w:pPr>
      <w:widowControl/>
      <w:numPr>
        <w:numId w:val="15"/>
      </w:numPr>
      <w:spacing w:line="360" w:lineRule="auto"/>
    </w:pPr>
    <w:rPr>
      <w:rFonts w:ascii="Tahoma" w:eastAsia="MS Mincho" w:hAnsi="Tahoma" w:cs="Arial"/>
      <w:noProof/>
    </w:rPr>
  </w:style>
  <w:style w:type="paragraph" w:styleId="ListBullet5">
    <w:name w:val="List Bullet 5"/>
    <w:basedOn w:val="Normal"/>
    <w:autoRedefine/>
    <w:pPr>
      <w:widowControl/>
      <w:numPr>
        <w:numId w:val="16"/>
      </w:numPr>
      <w:spacing w:line="360" w:lineRule="auto"/>
    </w:pPr>
    <w:rPr>
      <w:rFonts w:ascii="Tahoma" w:eastAsia="MS Mincho" w:hAnsi="Tahoma" w:cs="Arial"/>
      <w:noProof/>
    </w:rPr>
  </w:style>
  <w:style w:type="paragraph" w:customStyle="1" w:styleId="ListContent">
    <w:name w:val="List Content"/>
    <w:basedOn w:val="Normal"/>
    <w:autoRedefine/>
    <w:pPr>
      <w:widowControl/>
      <w:numPr>
        <w:numId w:val="23"/>
      </w:numPr>
      <w:tabs>
        <w:tab w:val="left" w:pos="1000"/>
      </w:tabs>
      <w:spacing w:line="360" w:lineRule="auto"/>
      <w:jc w:val="both"/>
    </w:pPr>
    <w:rPr>
      <w:rFonts w:ascii="Tahoma" w:eastAsia="MS Mincho" w:hAnsi="Tahoma" w:cs="Arial"/>
    </w:rPr>
  </w:style>
  <w:style w:type="paragraph" w:styleId="ListNumber2">
    <w:name w:val="List Number 2"/>
    <w:basedOn w:val="Normal"/>
    <w:pPr>
      <w:widowControl/>
      <w:numPr>
        <w:numId w:val="17"/>
      </w:numPr>
      <w:spacing w:line="360" w:lineRule="auto"/>
    </w:pPr>
    <w:rPr>
      <w:rFonts w:ascii="Tahoma" w:eastAsia="MS Mincho" w:hAnsi="Tahoma" w:cs="Arial"/>
      <w:noProof/>
    </w:rPr>
  </w:style>
  <w:style w:type="paragraph" w:styleId="ListNumber3">
    <w:name w:val="List Number 3"/>
    <w:basedOn w:val="Normal"/>
    <w:pPr>
      <w:widowControl/>
      <w:numPr>
        <w:numId w:val="18"/>
      </w:numPr>
      <w:spacing w:line="360" w:lineRule="auto"/>
    </w:pPr>
    <w:rPr>
      <w:rFonts w:ascii="Tahoma" w:eastAsia="MS Mincho" w:hAnsi="Tahoma" w:cs="Arial"/>
      <w:noProof/>
    </w:rPr>
  </w:style>
  <w:style w:type="paragraph" w:styleId="ListNumber4">
    <w:name w:val="List Number 4"/>
    <w:basedOn w:val="Normal"/>
    <w:pPr>
      <w:widowControl/>
      <w:numPr>
        <w:numId w:val="19"/>
      </w:numPr>
      <w:spacing w:line="360" w:lineRule="auto"/>
    </w:pPr>
    <w:rPr>
      <w:rFonts w:ascii="Tahoma" w:eastAsia="MS Mincho" w:hAnsi="Tahoma" w:cs="Arial"/>
      <w:noProof/>
    </w:rPr>
  </w:style>
  <w:style w:type="paragraph" w:styleId="ListNumber5">
    <w:name w:val="List Number 5"/>
    <w:basedOn w:val="Normal"/>
    <w:pPr>
      <w:widowControl/>
      <w:numPr>
        <w:numId w:val="20"/>
      </w:numPr>
      <w:spacing w:line="360" w:lineRule="auto"/>
    </w:pPr>
    <w:rPr>
      <w:rFonts w:ascii="Tahoma" w:eastAsia="MS Mincho" w:hAnsi="Tahoma" w:cs="Arial"/>
      <w:noProof/>
    </w:rPr>
  </w:style>
  <w:style w:type="paragraph" w:customStyle="1" w:styleId="list123">
    <w:name w:val="list_123"/>
    <w:basedOn w:val="NormalIndent"/>
    <w:pPr>
      <w:widowControl/>
      <w:numPr>
        <w:numId w:val="24"/>
      </w:numPr>
      <w:tabs>
        <w:tab w:val="left" w:pos="702"/>
        <w:tab w:val="left" w:pos="1080"/>
      </w:tabs>
      <w:spacing w:before="60" w:line="288" w:lineRule="auto"/>
      <w:ind w:right="0"/>
    </w:pPr>
    <w:rPr>
      <w:rFonts w:eastAsia="MS Mincho"/>
      <w:bCs/>
      <w:noProof/>
      <w:lang w:val="fr-CA"/>
    </w:rPr>
  </w:style>
  <w:style w:type="paragraph" w:customStyle="1" w:styleId="NormalFirstIndex">
    <w:name w:val="Normal First Index"/>
    <w:basedOn w:val="Normal"/>
    <w:pPr>
      <w:widowControl/>
      <w:numPr>
        <w:numId w:val="25"/>
      </w:numPr>
      <w:tabs>
        <w:tab w:val="clear" w:pos="1780"/>
        <w:tab w:val="num" w:pos="492"/>
      </w:tabs>
      <w:spacing w:line="360" w:lineRule="auto"/>
      <w:ind w:left="478" w:hanging="460"/>
    </w:pPr>
    <w:rPr>
      <w:rFonts w:ascii="Tahoma" w:eastAsia="MS Mincho" w:hAnsi="Tahoma" w:cs="Arial"/>
      <w:lang w:eastAsia="ja-JP"/>
    </w:rPr>
  </w:style>
  <w:style w:type="paragraph" w:customStyle="1" w:styleId="Secondindex">
    <w:name w:val="Second index"/>
    <w:basedOn w:val="Normal"/>
    <w:pPr>
      <w:widowControl/>
      <w:numPr>
        <w:numId w:val="26"/>
      </w:numPr>
      <w:spacing w:line="360" w:lineRule="auto"/>
    </w:pPr>
    <w:rPr>
      <w:rFonts w:ascii="Tahoma" w:eastAsia="MS Mincho" w:hAnsi="Tahoma" w:cs="Arial"/>
      <w:bCs/>
    </w:rPr>
  </w:style>
  <w:style w:type="paragraph" w:customStyle="1" w:styleId="StyleListSubContent">
    <w:name w:val="Style List Sub Content"/>
    <w:basedOn w:val="Normal"/>
    <w:pPr>
      <w:widowControl/>
      <w:numPr>
        <w:numId w:val="27"/>
      </w:numPr>
      <w:spacing w:line="360" w:lineRule="auto"/>
    </w:pPr>
    <w:rPr>
      <w:rFonts w:ascii="Tahoma" w:eastAsia="MS Mincho" w:hAnsi="Tahoma" w:cs="Arial"/>
      <w:bCs/>
    </w:rPr>
  </w:style>
  <w:style w:type="paragraph" w:styleId="BalloonText">
    <w:name w:val="Balloon Text"/>
    <w:basedOn w:val="Normal"/>
    <w:semiHidden/>
    <w:rsid w:val="008D3003"/>
    <w:rPr>
      <w:rFonts w:ascii="Tahoma" w:hAnsi="Tahoma" w:cs="Tahoma"/>
      <w:sz w:val="16"/>
      <w:szCs w:val="16"/>
    </w:rPr>
  </w:style>
  <w:style w:type="paragraph" w:customStyle="1" w:styleId="Attribute">
    <w:name w:val="Attribute"/>
    <w:basedOn w:val="TOC1"/>
    <w:rsid w:val="005F2240"/>
    <w:pPr>
      <w:widowControl/>
      <w:tabs>
        <w:tab w:val="clear" w:pos="400"/>
        <w:tab w:val="clear" w:pos="8305"/>
        <w:tab w:val="left" w:pos="480"/>
        <w:tab w:val="right" w:leader="dot" w:pos="9906"/>
      </w:tabs>
      <w:spacing w:before="0"/>
    </w:pPr>
    <w:rPr>
      <w:rFonts w:ascii=".VnCourier New" w:hAnsi=".VnCourier New"/>
      <w:b w:val="0"/>
      <w:snapToGrid/>
      <w:sz w:val="16"/>
      <w:szCs w:val="28"/>
      <w:lang w:eastAsia="ko-KR"/>
    </w:rPr>
  </w:style>
  <w:style w:type="paragraph" w:customStyle="1" w:styleId="NormalCN">
    <w:name w:val="NormalCN"/>
    <w:basedOn w:val="Normal"/>
    <w:rsid w:val="00C26E05"/>
    <w:pPr>
      <w:keepNext/>
      <w:widowControl/>
      <w:tabs>
        <w:tab w:val="left" w:pos="2160"/>
        <w:tab w:val="left" w:leader="dot" w:pos="2880"/>
        <w:tab w:val="left" w:leader="dot" w:pos="4320"/>
        <w:tab w:val="left" w:leader="dot" w:pos="6480"/>
        <w:tab w:val="right" w:leader="dot" w:pos="9000"/>
      </w:tabs>
      <w:autoSpaceDE w:val="0"/>
      <w:autoSpaceDN w:val="0"/>
      <w:ind w:left="0"/>
      <w:jc w:val="both"/>
    </w:pPr>
    <w:rPr>
      <w:snapToGrid/>
      <w:color w:val="000080"/>
    </w:rPr>
  </w:style>
  <w:style w:type="paragraph" w:styleId="DocumentMap">
    <w:name w:val="Document Map"/>
    <w:basedOn w:val="Normal"/>
    <w:semiHidden/>
    <w:rsid w:val="00C315BA"/>
    <w:pPr>
      <w:shd w:val="clear" w:color="auto" w:fill="000080"/>
    </w:pPr>
    <w:rPr>
      <w:rFonts w:ascii="Tahoma" w:hAnsi="Tahoma" w:cs="Tahoma"/>
    </w:rPr>
  </w:style>
  <w:style w:type="character" w:styleId="Emphasis">
    <w:name w:val="Emphasis"/>
    <w:qFormat/>
    <w:rsid w:val="00D731D7"/>
    <w:rPr>
      <w:i/>
      <w:iCs/>
    </w:rPr>
  </w:style>
  <w:style w:type="paragraph" w:styleId="CommentSubject">
    <w:name w:val="annotation subject"/>
    <w:basedOn w:val="CommentText"/>
    <w:next w:val="CommentText"/>
    <w:link w:val="CommentSubjectChar"/>
    <w:rsid w:val="00D86BB3"/>
    <w:pPr>
      <w:widowControl w:val="0"/>
      <w:spacing w:before="120"/>
      <w:jc w:val="left"/>
    </w:pPr>
    <w:rPr>
      <w:rFonts w:ascii="Arial" w:hAnsi="Arial"/>
      <w:b/>
      <w:bCs/>
      <w:snapToGrid w:val="0"/>
    </w:rPr>
  </w:style>
  <w:style w:type="character" w:customStyle="1" w:styleId="CommentTextChar">
    <w:name w:val="Comment Text Char"/>
    <w:link w:val="CommentText"/>
    <w:semiHidden/>
    <w:rsid w:val="00D86BB3"/>
    <w:rPr>
      <w:rFonts w:ascii=".VnTime" w:hAnsi=".VnTime"/>
    </w:rPr>
  </w:style>
  <w:style w:type="character" w:customStyle="1" w:styleId="CommentSubjectChar">
    <w:name w:val="Comment Subject Char"/>
    <w:link w:val="CommentSubject"/>
    <w:rsid w:val="00D86BB3"/>
    <w:rPr>
      <w:rFonts w:ascii="Arial" w:hAnsi="Arial"/>
      <w:b/>
      <w:bCs/>
      <w:snapToGrid w:val="0"/>
    </w:rPr>
  </w:style>
  <w:style w:type="character" w:styleId="UnresolvedMention">
    <w:name w:val="Unresolved Mention"/>
    <w:uiPriority w:val="99"/>
    <w:semiHidden/>
    <w:unhideWhenUsed/>
    <w:rsid w:val="007D2E0F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7D6D88"/>
    <w:rPr>
      <w:rFonts w:ascii="Arial" w:hAnsi="Arial"/>
      <w:b/>
      <w:snapToGrid w:val="0"/>
      <w:kern w:val="28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7D6D88"/>
    <w:rPr>
      <w:rFonts w:eastAsiaTheme="minorEastAsia"/>
      <w:color w:val="5A5A5A" w:themeColor="text1" w:themeTint="A5"/>
      <w:spacing w:val="15"/>
    </w:rPr>
  </w:style>
  <w:style w:type="character" w:customStyle="1" w:styleId="InternetLink">
    <w:name w:val="Internet Link"/>
    <w:basedOn w:val="DefaultParagraphFont"/>
    <w:uiPriority w:val="99"/>
    <w:unhideWhenUsed/>
    <w:rsid w:val="007D6D88"/>
    <w:rPr>
      <w:color w:val="0000FF"/>
      <w:u w:val="single"/>
    </w:rPr>
  </w:style>
  <w:style w:type="character" w:styleId="IntenseReference">
    <w:name w:val="Intense Reference"/>
    <w:uiPriority w:val="32"/>
    <w:qFormat/>
    <w:rsid w:val="007D6D88"/>
    <w:rPr>
      <w:b/>
      <w:bCs/>
      <w:caps w:val="0"/>
      <w:smallCaps w:val="0"/>
      <w:color w:val="E848D5"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D88"/>
    <w:pPr>
      <w:widowControl/>
      <w:spacing w:before="0" w:after="160" w:line="259" w:lineRule="auto"/>
      <w:ind w:left="0"/>
    </w:pPr>
    <w:rPr>
      <w:rFonts w:eastAsiaTheme="minorEastAsia"/>
      <w:snapToGrid/>
      <w:color w:val="5A5A5A" w:themeColor="text1" w:themeTint="A5"/>
      <w:spacing w:val="15"/>
    </w:rPr>
  </w:style>
  <w:style w:type="character" w:customStyle="1" w:styleId="SubtitleChar1">
    <w:name w:val="Subtitle Char1"/>
    <w:basedOn w:val="DefaultParagraphFont"/>
    <w:rsid w:val="007D6D88"/>
    <w:rPr>
      <w:rFonts w:asciiTheme="minorHAnsi" w:eastAsiaTheme="minorEastAsia" w:hAnsiTheme="minorHAnsi" w:cstheme="minorBidi"/>
      <w:snapToGrid w:val="0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7D6D88"/>
    <w:pPr>
      <w:widowControl/>
      <w:spacing w:before="0" w:after="160" w:line="259" w:lineRule="auto"/>
      <w:ind w:left="720"/>
      <w:contextualSpacing/>
    </w:pPr>
    <w:rPr>
      <w:rFonts w:eastAsiaTheme="minorHAnsi" w:cstheme="minorBidi"/>
      <w:snapToGrid/>
      <w:szCs w:val="22"/>
      <w:lang w:eastAsia="ja-JP"/>
    </w:rPr>
  </w:style>
  <w:style w:type="table" w:styleId="TableGrid">
    <w:name w:val="Table Grid"/>
    <w:basedOn w:val="TableNormal"/>
    <w:uiPriority w:val="39"/>
    <w:rsid w:val="007D6D88"/>
    <w:rPr>
      <w:rFonts w:asciiTheme="minorHAnsi" w:eastAsiaTheme="minorHAnsi" w:hAnsiTheme="minorHAnsi" w:cstheme="minorBidi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5135FC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300" w:lineRule="atLeast"/>
      <w:ind w:left="0"/>
    </w:pPr>
    <w:rPr>
      <w:rFonts w:ascii="Courier New" w:hAnsi="Courier New"/>
      <w:snapToGrid/>
      <w:sz w:val="22"/>
      <w:lang w:val="x-none"/>
    </w:rPr>
  </w:style>
  <w:style w:type="character" w:customStyle="1" w:styleId="CodeChar">
    <w:name w:val="Code Char"/>
    <w:link w:val="Code"/>
    <w:rsid w:val="005135FC"/>
    <w:rPr>
      <w:rFonts w:ascii="Courier New" w:hAnsi="Courier New"/>
      <w:sz w:val="22"/>
      <w:lang w:val="x-none"/>
    </w:rPr>
  </w:style>
  <w:style w:type="character" w:customStyle="1" w:styleId="Heading2Char">
    <w:name w:val="Heading 2 Char"/>
    <w:aliases w:val="l2 Char,H2 Char,h21 Char,HD2 Char"/>
    <w:basedOn w:val="DefaultParagraphFont"/>
    <w:link w:val="Heading2"/>
    <w:rsid w:val="005135FC"/>
    <w:rPr>
      <w:b/>
      <w:snapToGrid w:val="0"/>
      <w:sz w:val="26"/>
    </w:rPr>
  </w:style>
  <w:style w:type="character" w:customStyle="1" w:styleId="Heading3Char">
    <w:name w:val="Heading 3 Char"/>
    <w:aliases w:val="h3 Char,h31 Char1,h31 Char Char"/>
    <w:basedOn w:val="DefaultParagraphFont"/>
    <w:link w:val="Heading3"/>
    <w:rsid w:val="005135FC"/>
    <w:rPr>
      <w:b/>
      <w:snapToGrid w:val="0"/>
      <w:sz w:val="24"/>
    </w:rPr>
  </w:style>
  <w:style w:type="character" w:customStyle="1" w:styleId="Heading1Char">
    <w:name w:val="Heading 1 Char"/>
    <w:aliases w:val="Heading 1(Report Only) Char,Chapter Char,Heading 1(Report Only)1 Char,Chapter1 Char,H1 Char"/>
    <w:basedOn w:val="DefaultParagraphFont"/>
    <w:link w:val="Heading1"/>
    <w:rsid w:val="00396D73"/>
    <w:rPr>
      <w:b/>
      <w:snapToGrid w:val="0"/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ws.amazon.com/architectur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console.aws.amazon.com/wellarchitecte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Desktop\BTC-QLNS%20-%20Tai%20lieu%20phan%20tich%20yeu%20cau%20he%20thong%20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6B9BD-8F61-449D-B21A-9D804E518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BTC-QLNS - Tai lieu phan tich yeu cau he thong V1.0.dot</Template>
  <TotalTime>1785</TotalTime>
  <Pages>13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SRS Template</vt:lpstr>
    </vt:vector>
  </TitlesOfParts>
  <Manager>Pham Minh Quy</Manager>
  <Company>FPT Corporation.</Company>
  <LinksUpToDate>false</LinksUpToDate>
  <CharactersWithSpaces>3166</CharactersWithSpaces>
  <SharedDoc>false</SharedDoc>
  <HLinks>
    <vt:vector size="906" baseType="variant">
      <vt:variant>
        <vt:i4>2031668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_Toc78203929</vt:lpwstr>
      </vt:variant>
      <vt:variant>
        <vt:i4>1966132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_Toc78203928</vt:lpwstr>
      </vt:variant>
      <vt:variant>
        <vt:i4>1114164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_Toc78203927</vt:lpwstr>
      </vt:variant>
      <vt:variant>
        <vt:i4>1048628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_Toc78203926</vt:lpwstr>
      </vt:variant>
      <vt:variant>
        <vt:i4>1245236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_Toc78203925</vt:lpwstr>
      </vt:variant>
      <vt:variant>
        <vt:i4>1179700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_Toc78203924</vt:lpwstr>
      </vt:variant>
      <vt:variant>
        <vt:i4>1376308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_Toc78203923</vt:lpwstr>
      </vt:variant>
      <vt:variant>
        <vt:i4>1310772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_Toc78203922</vt:lpwstr>
      </vt:variant>
      <vt:variant>
        <vt:i4>1507380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_Toc78203921</vt:lpwstr>
      </vt:variant>
      <vt:variant>
        <vt:i4>1441844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_Toc78203920</vt:lpwstr>
      </vt:variant>
      <vt:variant>
        <vt:i4>2031671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_Toc78203919</vt:lpwstr>
      </vt:variant>
      <vt:variant>
        <vt:i4>1966135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_Toc78203918</vt:lpwstr>
      </vt:variant>
      <vt:variant>
        <vt:i4>1114167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_Toc78203917</vt:lpwstr>
      </vt:variant>
      <vt:variant>
        <vt:i4>1048631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_Toc78203916</vt:lpwstr>
      </vt:variant>
      <vt:variant>
        <vt:i4>1245239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_Toc78203915</vt:lpwstr>
      </vt:variant>
      <vt:variant>
        <vt:i4>1179703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_Toc78203914</vt:lpwstr>
      </vt:variant>
      <vt:variant>
        <vt:i4>1376311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_Toc78203913</vt:lpwstr>
      </vt:variant>
      <vt:variant>
        <vt:i4>1310775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_Toc78203912</vt:lpwstr>
      </vt:variant>
      <vt:variant>
        <vt:i4>1507383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_Toc78203911</vt:lpwstr>
      </vt:variant>
      <vt:variant>
        <vt:i4>1441847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_Toc78203910</vt:lpwstr>
      </vt:variant>
      <vt:variant>
        <vt:i4>2031670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_Toc78203909</vt:lpwstr>
      </vt:variant>
      <vt:variant>
        <vt:i4>1966134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_Toc78203908</vt:lpwstr>
      </vt:variant>
      <vt:variant>
        <vt:i4>1114166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_Toc78203907</vt:lpwstr>
      </vt:variant>
      <vt:variant>
        <vt:i4>1048630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_Toc78203906</vt:lpwstr>
      </vt:variant>
      <vt:variant>
        <vt:i4>1245238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_Toc78203905</vt:lpwstr>
      </vt:variant>
      <vt:variant>
        <vt:i4>1179702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_Toc78203904</vt:lpwstr>
      </vt:variant>
      <vt:variant>
        <vt:i4>1376310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_Toc78203903</vt:lpwstr>
      </vt:variant>
      <vt:variant>
        <vt:i4>1310774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_Toc78203902</vt:lpwstr>
      </vt:variant>
      <vt:variant>
        <vt:i4>1507382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_Toc78203901</vt:lpwstr>
      </vt:variant>
      <vt:variant>
        <vt:i4>1441846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_Toc78203900</vt:lpwstr>
      </vt:variant>
      <vt:variant>
        <vt:i4>1966143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_Toc78203899</vt:lpwstr>
      </vt:variant>
      <vt:variant>
        <vt:i4>2031679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_Toc78203898</vt:lpwstr>
      </vt:variant>
      <vt:variant>
        <vt:i4>1048639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_Toc78203897</vt:lpwstr>
      </vt:variant>
      <vt:variant>
        <vt:i4>1114175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_Toc78203896</vt:lpwstr>
      </vt:variant>
      <vt:variant>
        <vt:i4>1179711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_Toc78203895</vt:lpwstr>
      </vt:variant>
      <vt:variant>
        <vt:i4>1245247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_Toc78203894</vt:lpwstr>
      </vt:variant>
      <vt:variant>
        <vt:i4>1310783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_Toc78203893</vt:lpwstr>
      </vt:variant>
      <vt:variant>
        <vt:i4>1376319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_Toc78203892</vt:lpwstr>
      </vt:variant>
      <vt:variant>
        <vt:i4>1441855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_Toc78203891</vt:lpwstr>
      </vt:variant>
      <vt:variant>
        <vt:i4>1507391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_Toc78203890</vt:lpwstr>
      </vt:variant>
      <vt:variant>
        <vt:i4>1966142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_Toc78203889</vt:lpwstr>
      </vt:variant>
      <vt:variant>
        <vt:i4>2031678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_Toc78203888</vt:lpwstr>
      </vt:variant>
      <vt:variant>
        <vt:i4>1048638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_Toc78203887</vt:lpwstr>
      </vt:variant>
      <vt:variant>
        <vt:i4>1114174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_Toc78203886</vt:lpwstr>
      </vt:variant>
      <vt:variant>
        <vt:i4>1179710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_Toc78203885</vt:lpwstr>
      </vt:variant>
      <vt:variant>
        <vt:i4>1245246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_Toc78203884</vt:lpwstr>
      </vt:variant>
      <vt:variant>
        <vt:i4>1310782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_Toc78203883</vt:lpwstr>
      </vt:variant>
      <vt:variant>
        <vt:i4>1376318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_Toc78203882</vt:lpwstr>
      </vt:variant>
      <vt:variant>
        <vt:i4>1441854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_Toc78203881</vt:lpwstr>
      </vt:variant>
      <vt:variant>
        <vt:i4>1507390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_Toc78203880</vt:lpwstr>
      </vt:variant>
      <vt:variant>
        <vt:i4>1966129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_Toc78203879</vt:lpwstr>
      </vt:variant>
      <vt:variant>
        <vt:i4>2031665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_Toc78203878</vt:lpwstr>
      </vt:variant>
      <vt:variant>
        <vt:i4>1048625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_Toc78203877</vt:lpwstr>
      </vt:variant>
      <vt:variant>
        <vt:i4>1114161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_Toc78203876</vt:lpwstr>
      </vt:variant>
      <vt:variant>
        <vt:i4>1179697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_Toc78203875</vt:lpwstr>
      </vt:variant>
      <vt:variant>
        <vt:i4>1245233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_Toc78203874</vt:lpwstr>
      </vt:variant>
      <vt:variant>
        <vt:i4>1310769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_Toc78203873</vt:lpwstr>
      </vt:variant>
      <vt:variant>
        <vt:i4>1376305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_Toc78203872</vt:lpwstr>
      </vt:variant>
      <vt:variant>
        <vt:i4>1441841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_Toc78203871</vt:lpwstr>
      </vt:variant>
      <vt:variant>
        <vt:i4>1507377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_Toc78203870</vt:lpwstr>
      </vt:variant>
      <vt:variant>
        <vt:i4>1966128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_Toc78203869</vt:lpwstr>
      </vt:variant>
      <vt:variant>
        <vt:i4>2031664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_Toc78203868</vt:lpwstr>
      </vt:variant>
      <vt:variant>
        <vt:i4>1048624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_Toc78203867</vt:lpwstr>
      </vt:variant>
      <vt:variant>
        <vt:i4>1114160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_Toc78203866</vt:lpwstr>
      </vt:variant>
      <vt:variant>
        <vt:i4>1179696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_Toc78203865</vt:lpwstr>
      </vt:variant>
      <vt:variant>
        <vt:i4>1245232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_Toc78203864</vt:lpwstr>
      </vt:variant>
      <vt:variant>
        <vt:i4>1310768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_Toc78203863</vt:lpwstr>
      </vt:variant>
      <vt:variant>
        <vt:i4>1376304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_Toc78203862</vt:lpwstr>
      </vt:variant>
      <vt:variant>
        <vt:i4>1441840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_Toc78203861</vt:lpwstr>
      </vt:variant>
      <vt:variant>
        <vt:i4>1507376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_Toc78203860</vt:lpwstr>
      </vt:variant>
      <vt:variant>
        <vt:i4>1966131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_Toc78203859</vt:lpwstr>
      </vt:variant>
      <vt:variant>
        <vt:i4>2031667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_Toc78203858</vt:lpwstr>
      </vt:variant>
      <vt:variant>
        <vt:i4>1048627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_Toc78203857</vt:lpwstr>
      </vt:variant>
      <vt:variant>
        <vt:i4>1114163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_Toc78203856</vt:lpwstr>
      </vt:variant>
      <vt:variant>
        <vt:i4>1179699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_Toc78203855</vt:lpwstr>
      </vt:variant>
      <vt:variant>
        <vt:i4>1245235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_Toc78203854</vt:lpwstr>
      </vt:variant>
      <vt:variant>
        <vt:i4>1310771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_Toc78203853</vt:lpwstr>
      </vt:variant>
      <vt:variant>
        <vt:i4>1376307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_Toc78203852</vt:lpwstr>
      </vt:variant>
      <vt:variant>
        <vt:i4>1441843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_Toc78203851</vt:lpwstr>
      </vt:variant>
      <vt:variant>
        <vt:i4>1507379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_Toc78203850</vt:lpwstr>
      </vt:variant>
      <vt:variant>
        <vt:i4>1966130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_Toc78203849</vt:lpwstr>
      </vt:variant>
      <vt:variant>
        <vt:i4>2031666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_Toc78203848</vt:lpwstr>
      </vt:variant>
      <vt:variant>
        <vt:i4>1048626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_Toc78203847</vt:lpwstr>
      </vt:variant>
      <vt:variant>
        <vt:i4>1114162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_Toc78203846</vt:lpwstr>
      </vt:variant>
      <vt:variant>
        <vt:i4>1179698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_Toc78203845</vt:lpwstr>
      </vt:variant>
      <vt:variant>
        <vt:i4>1245234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_Toc78203844</vt:lpwstr>
      </vt:variant>
      <vt:variant>
        <vt:i4>1310770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_Toc78203843</vt:lpwstr>
      </vt:variant>
      <vt:variant>
        <vt:i4>1376306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_Toc78203842</vt:lpwstr>
      </vt:variant>
      <vt:variant>
        <vt:i4>1441842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_Toc78203841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_Toc78203840</vt:lpwstr>
      </vt:variant>
      <vt:variant>
        <vt:i4>1966133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_Toc78203839</vt:lpwstr>
      </vt:variant>
      <vt:variant>
        <vt:i4>2031669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_Toc78203838</vt:lpwstr>
      </vt:variant>
      <vt:variant>
        <vt:i4>1048629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_Toc78203837</vt:lpwstr>
      </vt:variant>
      <vt:variant>
        <vt:i4>1114165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_Toc78203836</vt:lpwstr>
      </vt:variant>
      <vt:variant>
        <vt:i4>1179701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_Toc78203835</vt:lpwstr>
      </vt:variant>
      <vt:variant>
        <vt:i4>1245237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_Toc78203834</vt:lpwstr>
      </vt:variant>
      <vt:variant>
        <vt:i4>1310773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_Toc78203833</vt:lpwstr>
      </vt:variant>
      <vt:variant>
        <vt:i4>1376309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_Toc78203832</vt:lpwstr>
      </vt:variant>
      <vt:variant>
        <vt:i4>1441845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_Toc78203831</vt:lpwstr>
      </vt:variant>
      <vt:variant>
        <vt:i4>1507381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_Toc78203830</vt:lpwstr>
      </vt:variant>
      <vt:variant>
        <vt:i4>1966132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_Toc78203829</vt:lpwstr>
      </vt:variant>
      <vt:variant>
        <vt:i4>2031668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_Toc78203828</vt:lpwstr>
      </vt:variant>
      <vt:variant>
        <vt:i4>1048628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_Toc78203827</vt:lpwstr>
      </vt:variant>
      <vt:variant>
        <vt:i4>1114164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_Toc78203826</vt:lpwstr>
      </vt:variant>
      <vt:variant>
        <vt:i4>1179700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_Toc78203825</vt:lpwstr>
      </vt:variant>
      <vt:variant>
        <vt:i4>1245236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_Toc78203824</vt:lpwstr>
      </vt:variant>
      <vt:variant>
        <vt:i4>1310772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_Toc78203823</vt:lpwstr>
      </vt:variant>
      <vt:variant>
        <vt:i4>1376308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_Toc78203822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_Toc78203821</vt:lpwstr>
      </vt:variant>
      <vt:variant>
        <vt:i4>1507380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_Toc78203820</vt:lpwstr>
      </vt:variant>
      <vt:variant>
        <vt:i4>1966135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_Toc78203819</vt:lpwstr>
      </vt:variant>
      <vt:variant>
        <vt:i4>2031671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_Toc78203818</vt:lpwstr>
      </vt:variant>
      <vt:variant>
        <vt:i4>1048631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_Toc78203817</vt:lpwstr>
      </vt:variant>
      <vt:variant>
        <vt:i4>1114167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_Toc78203816</vt:lpwstr>
      </vt:variant>
      <vt:variant>
        <vt:i4>1179703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_Toc78203815</vt:lpwstr>
      </vt:variant>
      <vt:variant>
        <vt:i4>1245239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_Toc78203814</vt:lpwstr>
      </vt:variant>
      <vt:variant>
        <vt:i4>1310775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_Toc78203813</vt:lpwstr>
      </vt:variant>
      <vt:variant>
        <vt:i4>1376311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_Toc78203812</vt:lpwstr>
      </vt:variant>
      <vt:variant>
        <vt:i4>1441847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_Toc78203811</vt:lpwstr>
      </vt:variant>
      <vt:variant>
        <vt:i4>1507383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_Toc78203810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_Toc78203809</vt:lpwstr>
      </vt:variant>
      <vt:variant>
        <vt:i4>2031670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_Toc78203808</vt:lpwstr>
      </vt:variant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_Toc78203807</vt:lpwstr>
      </vt:variant>
      <vt:variant>
        <vt:i4>1114166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_Toc78203806</vt:lpwstr>
      </vt:variant>
      <vt:variant>
        <vt:i4>1179702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_Toc78203805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_Toc78203804</vt:lpwstr>
      </vt:variant>
      <vt:variant>
        <vt:i4>1310774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_Toc78203803</vt:lpwstr>
      </vt:variant>
      <vt:variant>
        <vt:i4>1376310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_Toc78203802</vt:lpwstr>
      </vt:variant>
      <vt:variant>
        <vt:i4>1441846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_Toc78203801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_Toc78203800</vt:lpwstr>
      </vt:variant>
      <vt:variant>
        <vt:i4>1114175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_Toc78203799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_Toc78203798</vt:lpwstr>
      </vt:variant>
      <vt:variant>
        <vt:i4>2031679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_Toc78203797</vt:lpwstr>
      </vt:variant>
      <vt:variant>
        <vt:i4>1966143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_Toc78203796</vt:lpwstr>
      </vt:variant>
      <vt:variant>
        <vt:i4>1900607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_Toc78203795</vt:lpwstr>
      </vt:variant>
      <vt:variant>
        <vt:i4>1835071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_Toc78203794</vt:lpwstr>
      </vt:variant>
      <vt:variant>
        <vt:i4>1769535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_Toc78203793</vt:lpwstr>
      </vt:variant>
      <vt:variant>
        <vt:i4>1703999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_Toc78203792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_Toc78203791</vt:lpwstr>
      </vt:variant>
      <vt:variant>
        <vt:i4>1572927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_Toc78203790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_Toc78203789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_Toc78203788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_Toc78203787</vt:lpwstr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_Toc78203786</vt:lpwstr>
      </vt:variant>
      <vt:variant>
        <vt:i4>1900606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_Toc78203785</vt:lpwstr>
      </vt:variant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_Toc78203784</vt:lpwstr>
      </vt:variant>
      <vt:variant>
        <vt:i4>1769534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_Toc78203783</vt:lpwstr>
      </vt:variant>
      <vt:variant>
        <vt:i4>1703998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_Toc78203782</vt:lpwstr>
      </vt:variant>
      <vt:variant>
        <vt:i4>1638462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_Toc78203781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_Toc78203780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_Toc78203779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Template</dc:title>
  <dc:subject>System Requirements Specification</dc:subject>
  <dc:creator>Ngo Duc Minh</dc:creator>
  <cp:keywords>project, plan, estimate, scope, specification, development</cp:keywords>
  <cp:lastModifiedBy>Pham Khanh Duong</cp:lastModifiedBy>
  <cp:revision>15</cp:revision>
  <cp:lastPrinted>2014-12-01T02:46:00Z</cp:lastPrinted>
  <dcterms:created xsi:type="dcterms:W3CDTF">2022-11-10T06:28:00Z</dcterms:created>
  <dcterms:modified xsi:type="dcterms:W3CDTF">2024-09-30T10:13:00Z</dcterms:modified>
  <cp:category>System Requirements Specification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FPT Software Solutions.</vt:lpwstr>
  </property>
  <property fmtid="{D5CDD505-2E9C-101B-9397-08002B2CF9AE}" pid="3" name="Department">
    <vt:lpwstr>eBanking.FSS</vt:lpwstr>
  </property>
  <property fmtid="{D5CDD505-2E9C-101B-9397-08002B2CF9AE}" pid="4" name="DocVersion">
    <vt:lpwstr>1.0</vt:lpwstr>
  </property>
  <property fmtid="{D5CDD505-2E9C-101B-9397-08002B2CF9AE}" pid="5" name="Project">
    <vt:lpwstr>Generic eBanking</vt:lpwstr>
  </property>
  <property fmtid="{D5CDD505-2E9C-101B-9397-08002B2CF9AE}" pid="6" name="Owner">
    <vt:lpwstr>Ngo Duc Minh</vt:lpwstr>
  </property>
  <property fmtid="{D5CDD505-2E9C-101B-9397-08002B2CF9AE}" pid="7" name="Telephone Number">
    <vt:lpwstr>+844 913005152</vt:lpwstr>
  </property>
</Properties>
</file>